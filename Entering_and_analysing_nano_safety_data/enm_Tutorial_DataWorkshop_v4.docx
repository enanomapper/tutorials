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bookmarkStart w:id="0" w:name="_GoBack"/>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721E41" w:rsidRPr="00AC2391" w:rsidRDefault="001F20F7"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proofErr w:type="spellStart"/>
                                    <w:proofErr w:type="gramStart"/>
                                    <w:r w:rsidR="00CA0140">
                                      <w:rPr>
                                        <w:rStyle w:val="REPORTTitle"/>
                                        <w:rFonts w:asciiTheme="majorHAnsi" w:hAnsiTheme="majorHAnsi"/>
                                        <w:sz w:val="60"/>
                                        <w:szCs w:val="60"/>
                                      </w:rPr>
                                      <w:t>eNanoMapper</w:t>
                                    </w:r>
                                    <w:proofErr w:type="spellEnd"/>
                                    <w:proofErr w:type="gramEnd"/>
                                    <w:r w:rsidR="00CA0140">
                                      <w:rPr>
                                        <w:rStyle w:val="REPORTTitle"/>
                                        <w:rFonts w:asciiTheme="majorHAnsi" w:hAnsiTheme="majorHAnsi"/>
                                        <w:sz w:val="60"/>
                                        <w:szCs w:val="60"/>
                                      </w:rPr>
                                      <w:t xml:space="preserve"> database : data access and upload</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721E41" w:rsidRPr="00AC2391" w:rsidRDefault="001F20F7"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proofErr w:type="spellStart"/>
                              <w:proofErr w:type="gramStart"/>
                              <w:r w:rsidR="00CA0140">
                                <w:rPr>
                                  <w:rStyle w:val="REPORTTitle"/>
                                  <w:rFonts w:asciiTheme="majorHAnsi" w:hAnsiTheme="majorHAnsi"/>
                                  <w:sz w:val="60"/>
                                  <w:szCs w:val="60"/>
                                </w:rPr>
                                <w:t>eNanoMapper</w:t>
                              </w:r>
                              <w:proofErr w:type="spellEnd"/>
                              <w:proofErr w:type="gramEnd"/>
                              <w:r w:rsidR="00CA0140">
                                <w:rPr>
                                  <w:rStyle w:val="REPORTTitle"/>
                                  <w:rFonts w:asciiTheme="majorHAnsi" w:hAnsiTheme="majorHAnsi"/>
                                  <w:sz w:val="60"/>
                                  <w:szCs w:val="60"/>
                                </w:rPr>
                                <w:t xml:space="preserve"> database : data access and upload</w:t>
                              </w:r>
                            </w:sdtContent>
                          </w:sdt>
                        </w:sdtContent>
                      </w:sdt>
                    </w:p>
                  </w:txbxContent>
                </v:textbox>
                <w10:wrap type="topAndBottom" anchorx="page"/>
              </v:shape>
            </w:pict>
          </mc:Fallback>
        </mc:AlternateContent>
      </w:r>
    </w:p>
    <w:bookmarkEnd w:id="0"/>
    <w:p w:rsidR="00F521D4" w:rsidRPr="00DB395D" w:rsidRDefault="001F20F7"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2-06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3F3BD7" w:rsidP="00C83C2F">
                <w:pPr>
                  <w:rPr>
                    <w:rFonts w:asciiTheme="majorHAnsi" w:hAnsiTheme="majorHAnsi"/>
                    <w:lang w:val="sl-SI"/>
                  </w:rPr>
                </w:pPr>
                <w:r>
                  <w:rPr>
                    <w:rFonts w:asciiTheme="majorHAnsi" w:hAnsiTheme="majorHAnsi"/>
                    <w:lang w:val="sl-SI"/>
                  </w:rPr>
                  <w:t>6.2.2017</w:t>
                </w:r>
              </w:p>
            </w:tc>
          </w:sdtContent>
        </w:sdt>
      </w:tr>
      <w:tr w:rsidR="00772DDB" w:rsidRPr="00591094" w:rsidTr="00721E41">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721E41">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721E41">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1F20F7"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624FAC" w:rsidRDefault="00EC0ACA">
          <w:pPr>
            <w:pStyle w:val="TOC1"/>
            <w:rPr>
              <w:rFonts w:asciiTheme="minorHAnsi" w:hAnsiTheme="minorHAnsi"/>
              <w:b w:val="0"/>
              <w:bCs w:val="0"/>
              <w:caps w:val="0"/>
              <w:color w:val="auto"/>
              <w:sz w:val="22"/>
              <w:szCs w:val="22"/>
            </w:rPr>
          </w:pPr>
          <w:r w:rsidRPr="00591094">
            <w:fldChar w:fldCharType="begin"/>
          </w:r>
          <w:r w:rsidRPr="00591094">
            <w:instrText xml:space="preserve"> TOC \o "1-3" \h \z \u </w:instrText>
          </w:r>
          <w:r w:rsidRPr="00591094">
            <w:fldChar w:fldCharType="separate"/>
          </w:r>
          <w:hyperlink w:anchor="_Toc474190246" w:history="1">
            <w:r w:rsidR="00624FAC" w:rsidRPr="0006780D">
              <w:rPr>
                <w:rStyle w:val="Hyperlink"/>
              </w:rPr>
              <w:t>1. INTRODUCTION</w:t>
            </w:r>
            <w:r w:rsidR="00624FAC">
              <w:rPr>
                <w:webHidden/>
              </w:rPr>
              <w:tab/>
            </w:r>
            <w:r w:rsidR="00624FAC">
              <w:rPr>
                <w:webHidden/>
              </w:rPr>
              <w:fldChar w:fldCharType="begin"/>
            </w:r>
            <w:r w:rsidR="00624FAC">
              <w:rPr>
                <w:webHidden/>
              </w:rPr>
              <w:instrText xml:space="preserve"> PAGEREF _Toc474190246 \h </w:instrText>
            </w:r>
            <w:r w:rsidR="00624FAC">
              <w:rPr>
                <w:webHidden/>
              </w:rPr>
            </w:r>
            <w:r w:rsidR="00624FAC">
              <w:rPr>
                <w:webHidden/>
              </w:rPr>
              <w:fldChar w:fldCharType="separate"/>
            </w:r>
            <w:r w:rsidR="00624FAC">
              <w:rPr>
                <w:webHidden/>
              </w:rPr>
              <w:t>3</w:t>
            </w:r>
            <w:r w:rsidR="00624FAC">
              <w:rPr>
                <w:webHidden/>
              </w:rPr>
              <w:fldChar w:fldCharType="end"/>
            </w:r>
          </w:hyperlink>
        </w:p>
        <w:p w:rsidR="00624FAC" w:rsidRDefault="001F20F7">
          <w:pPr>
            <w:pStyle w:val="TOC1"/>
            <w:rPr>
              <w:rFonts w:asciiTheme="minorHAnsi" w:hAnsiTheme="minorHAnsi"/>
              <w:b w:val="0"/>
              <w:bCs w:val="0"/>
              <w:caps w:val="0"/>
              <w:color w:val="auto"/>
              <w:sz w:val="22"/>
              <w:szCs w:val="22"/>
            </w:rPr>
          </w:pPr>
          <w:hyperlink w:anchor="_Toc474190247" w:history="1">
            <w:r w:rsidR="00624FAC" w:rsidRPr="0006780D">
              <w:rPr>
                <w:rStyle w:val="Hyperlink"/>
              </w:rPr>
              <w:t>2. Search</w:t>
            </w:r>
            <w:r w:rsidR="00624FAC">
              <w:rPr>
                <w:webHidden/>
              </w:rPr>
              <w:tab/>
            </w:r>
            <w:r w:rsidR="00624FAC">
              <w:rPr>
                <w:webHidden/>
              </w:rPr>
              <w:fldChar w:fldCharType="begin"/>
            </w:r>
            <w:r w:rsidR="00624FAC">
              <w:rPr>
                <w:webHidden/>
              </w:rPr>
              <w:instrText xml:space="preserve"> PAGEREF _Toc474190247 \h </w:instrText>
            </w:r>
            <w:r w:rsidR="00624FAC">
              <w:rPr>
                <w:webHidden/>
              </w:rPr>
            </w:r>
            <w:r w:rsidR="00624FAC">
              <w:rPr>
                <w:webHidden/>
              </w:rPr>
              <w:fldChar w:fldCharType="separate"/>
            </w:r>
            <w:r w:rsidR="00624FAC">
              <w:rPr>
                <w:webHidden/>
              </w:rPr>
              <w:t>4</w:t>
            </w:r>
            <w:r w:rsidR="00624FAC">
              <w:rPr>
                <w:webHidden/>
              </w:rPr>
              <w:fldChar w:fldCharType="end"/>
            </w:r>
          </w:hyperlink>
        </w:p>
        <w:p w:rsidR="00624FAC" w:rsidRDefault="001F20F7">
          <w:pPr>
            <w:pStyle w:val="TOC2"/>
            <w:tabs>
              <w:tab w:val="right" w:leader="dot" w:pos="9344"/>
            </w:tabs>
            <w:rPr>
              <w:smallCaps w:val="0"/>
              <w:noProof/>
              <w:sz w:val="22"/>
              <w:szCs w:val="22"/>
            </w:rPr>
          </w:pPr>
          <w:hyperlink w:anchor="_Toc474190248" w:history="1">
            <w:r w:rsidR="00624FAC" w:rsidRPr="0006780D">
              <w:rPr>
                <w:rStyle w:val="Hyperlink"/>
                <w:noProof/>
              </w:rPr>
              <w:t>2.1. Go to http://data.enanomapper.net</w:t>
            </w:r>
            <w:r w:rsidR="00624FAC">
              <w:rPr>
                <w:noProof/>
                <w:webHidden/>
              </w:rPr>
              <w:tab/>
            </w:r>
            <w:r w:rsidR="00624FAC">
              <w:rPr>
                <w:noProof/>
                <w:webHidden/>
              </w:rPr>
              <w:fldChar w:fldCharType="begin"/>
            </w:r>
            <w:r w:rsidR="00624FAC">
              <w:rPr>
                <w:noProof/>
                <w:webHidden/>
              </w:rPr>
              <w:instrText xml:space="preserve"> PAGEREF _Toc474190248 \h </w:instrText>
            </w:r>
            <w:r w:rsidR="00624FAC">
              <w:rPr>
                <w:noProof/>
                <w:webHidden/>
              </w:rPr>
            </w:r>
            <w:r w:rsidR="00624FAC">
              <w:rPr>
                <w:noProof/>
                <w:webHidden/>
              </w:rPr>
              <w:fldChar w:fldCharType="separate"/>
            </w:r>
            <w:r w:rsidR="00624FAC">
              <w:rPr>
                <w:noProof/>
                <w:webHidden/>
              </w:rPr>
              <w:t>4</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49" w:history="1">
            <w:r w:rsidR="00624FAC" w:rsidRPr="0006780D">
              <w:rPr>
                <w:rStyle w:val="Hyperlink"/>
                <w:noProof/>
              </w:rPr>
              <w:t>2.2. Enter “zinc oxide” and Click on “Search” button</w:t>
            </w:r>
            <w:r w:rsidR="00624FAC">
              <w:rPr>
                <w:noProof/>
                <w:webHidden/>
              </w:rPr>
              <w:tab/>
            </w:r>
            <w:r w:rsidR="00624FAC">
              <w:rPr>
                <w:noProof/>
                <w:webHidden/>
              </w:rPr>
              <w:fldChar w:fldCharType="begin"/>
            </w:r>
            <w:r w:rsidR="00624FAC">
              <w:rPr>
                <w:noProof/>
                <w:webHidden/>
              </w:rPr>
              <w:instrText xml:space="preserve"> PAGEREF _Toc474190249 \h </w:instrText>
            </w:r>
            <w:r w:rsidR="00624FAC">
              <w:rPr>
                <w:noProof/>
                <w:webHidden/>
              </w:rPr>
            </w:r>
            <w:r w:rsidR="00624FAC">
              <w:rPr>
                <w:noProof/>
                <w:webHidden/>
              </w:rPr>
              <w:fldChar w:fldCharType="separate"/>
            </w:r>
            <w:r w:rsidR="00624FAC">
              <w:rPr>
                <w:noProof/>
                <w:webHidden/>
              </w:rPr>
              <w:t>4</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0" w:history="1">
            <w:r w:rsidR="00624FAC" w:rsidRPr="0006780D">
              <w:rPr>
                <w:rStyle w:val="Hyperlink"/>
                <w:noProof/>
              </w:rPr>
              <w:t>2.3. Type in the search box “zinc oxide” and press enter.</w:t>
            </w:r>
            <w:r w:rsidR="00624FAC">
              <w:rPr>
                <w:noProof/>
                <w:webHidden/>
              </w:rPr>
              <w:tab/>
            </w:r>
            <w:r w:rsidR="00624FAC">
              <w:rPr>
                <w:noProof/>
                <w:webHidden/>
              </w:rPr>
              <w:fldChar w:fldCharType="begin"/>
            </w:r>
            <w:r w:rsidR="00624FAC">
              <w:rPr>
                <w:noProof/>
                <w:webHidden/>
              </w:rPr>
              <w:instrText xml:space="preserve"> PAGEREF _Toc474190250 \h </w:instrText>
            </w:r>
            <w:r w:rsidR="00624FAC">
              <w:rPr>
                <w:noProof/>
                <w:webHidden/>
              </w:rPr>
            </w:r>
            <w:r w:rsidR="00624FAC">
              <w:rPr>
                <w:noProof/>
                <w:webHidden/>
              </w:rPr>
              <w:fldChar w:fldCharType="separate"/>
            </w:r>
            <w:r w:rsidR="00624FAC">
              <w:rPr>
                <w:noProof/>
                <w:webHidden/>
              </w:rPr>
              <w:t>5</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1" w:history="1">
            <w:r w:rsidR="00624FAC" w:rsidRPr="0006780D">
              <w:rPr>
                <w:rStyle w:val="Hyperlink"/>
                <w:noProof/>
              </w:rPr>
              <w:t>2.4. Click on NanoMaterial type at the left</w:t>
            </w:r>
            <w:r w:rsidR="00624FAC">
              <w:rPr>
                <w:noProof/>
                <w:webHidden/>
              </w:rPr>
              <w:tab/>
            </w:r>
            <w:r w:rsidR="00624FAC">
              <w:rPr>
                <w:noProof/>
                <w:webHidden/>
              </w:rPr>
              <w:fldChar w:fldCharType="begin"/>
            </w:r>
            <w:r w:rsidR="00624FAC">
              <w:rPr>
                <w:noProof/>
                <w:webHidden/>
              </w:rPr>
              <w:instrText xml:space="preserve"> PAGEREF _Toc474190251 \h </w:instrText>
            </w:r>
            <w:r w:rsidR="00624FAC">
              <w:rPr>
                <w:noProof/>
                <w:webHidden/>
              </w:rPr>
            </w:r>
            <w:r w:rsidR="00624FAC">
              <w:rPr>
                <w:noProof/>
                <w:webHidden/>
              </w:rPr>
              <w:fldChar w:fldCharType="separate"/>
            </w:r>
            <w:r w:rsidR="00624FAC">
              <w:rPr>
                <w:noProof/>
                <w:webHidden/>
              </w:rPr>
              <w:t>5</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2" w:history="1">
            <w:r w:rsidR="00624FAC" w:rsidRPr="0006780D">
              <w:rPr>
                <w:rStyle w:val="Hyperlink"/>
                <w:noProof/>
              </w:rPr>
              <w:t>2.5. Click on P-CHEM panel at the left.</w:t>
            </w:r>
            <w:r w:rsidR="00624FAC">
              <w:rPr>
                <w:noProof/>
                <w:webHidden/>
              </w:rPr>
              <w:tab/>
            </w:r>
            <w:r w:rsidR="00624FAC">
              <w:rPr>
                <w:noProof/>
                <w:webHidden/>
              </w:rPr>
              <w:fldChar w:fldCharType="begin"/>
            </w:r>
            <w:r w:rsidR="00624FAC">
              <w:rPr>
                <w:noProof/>
                <w:webHidden/>
              </w:rPr>
              <w:instrText xml:space="preserve"> PAGEREF _Toc474190252 \h </w:instrText>
            </w:r>
            <w:r w:rsidR="00624FAC">
              <w:rPr>
                <w:noProof/>
                <w:webHidden/>
              </w:rPr>
            </w:r>
            <w:r w:rsidR="00624FAC">
              <w:rPr>
                <w:noProof/>
                <w:webHidden/>
              </w:rPr>
              <w:fldChar w:fldCharType="separate"/>
            </w:r>
            <w:r w:rsidR="00624FAC">
              <w:rPr>
                <w:noProof/>
                <w:webHidden/>
              </w:rPr>
              <w:t>5</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3" w:history="1">
            <w:r w:rsidR="00624FAC" w:rsidRPr="0006780D">
              <w:rPr>
                <w:rStyle w:val="Hyperlink"/>
                <w:noProof/>
              </w:rPr>
              <w:t>2.6. Click on TOX panel at the left.</w:t>
            </w:r>
            <w:r w:rsidR="00624FAC">
              <w:rPr>
                <w:noProof/>
                <w:webHidden/>
              </w:rPr>
              <w:tab/>
            </w:r>
            <w:r w:rsidR="00624FAC">
              <w:rPr>
                <w:noProof/>
                <w:webHidden/>
              </w:rPr>
              <w:fldChar w:fldCharType="begin"/>
            </w:r>
            <w:r w:rsidR="00624FAC">
              <w:rPr>
                <w:noProof/>
                <w:webHidden/>
              </w:rPr>
              <w:instrText xml:space="preserve"> PAGEREF _Toc474190253 \h </w:instrText>
            </w:r>
            <w:r w:rsidR="00624FAC">
              <w:rPr>
                <w:noProof/>
                <w:webHidden/>
              </w:rPr>
            </w:r>
            <w:r w:rsidR="00624FAC">
              <w:rPr>
                <w:noProof/>
                <w:webHidden/>
              </w:rPr>
              <w:fldChar w:fldCharType="separate"/>
            </w:r>
            <w:r w:rsidR="00624FAC">
              <w:rPr>
                <w:noProof/>
                <w:webHidden/>
              </w:rPr>
              <w:t>7</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4" w:history="1">
            <w:r w:rsidR="00624FAC" w:rsidRPr="0006780D">
              <w:rPr>
                <w:rStyle w:val="Hyperlink"/>
                <w:noProof/>
              </w:rPr>
              <w:t xml:space="preserve">2.7. Click on </w:t>
            </w:r>
            <w:r w:rsidR="00624FAC" w:rsidRPr="0006780D">
              <w:rPr>
                <w:rStyle w:val="Hyperlink"/>
                <w:i/>
                <w:noProof/>
              </w:rPr>
              <w:t>Cell</w:t>
            </w:r>
            <w:r w:rsidR="00624FAC" w:rsidRPr="0006780D">
              <w:rPr>
                <w:rStyle w:val="Hyperlink"/>
                <w:noProof/>
              </w:rPr>
              <w:t xml:space="preserve"> panel ON the left</w:t>
            </w:r>
            <w:r w:rsidR="00624FAC">
              <w:rPr>
                <w:noProof/>
                <w:webHidden/>
              </w:rPr>
              <w:tab/>
            </w:r>
            <w:r w:rsidR="00624FAC">
              <w:rPr>
                <w:noProof/>
                <w:webHidden/>
              </w:rPr>
              <w:fldChar w:fldCharType="begin"/>
            </w:r>
            <w:r w:rsidR="00624FAC">
              <w:rPr>
                <w:noProof/>
                <w:webHidden/>
              </w:rPr>
              <w:instrText xml:space="preserve"> PAGEREF _Toc474190254 \h </w:instrText>
            </w:r>
            <w:r w:rsidR="00624FAC">
              <w:rPr>
                <w:noProof/>
                <w:webHidden/>
              </w:rPr>
            </w:r>
            <w:r w:rsidR="00624FAC">
              <w:rPr>
                <w:noProof/>
                <w:webHidden/>
              </w:rPr>
              <w:fldChar w:fldCharType="separate"/>
            </w:r>
            <w:r w:rsidR="00624FAC">
              <w:rPr>
                <w:noProof/>
                <w:webHidden/>
              </w:rPr>
              <w:t>8</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5" w:history="1">
            <w:r w:rsidR="00624FAC" w:rsidRPr="0006780D">
              <w:rPr>
                <w:rStyle w:val="Hyperlink"/>
                <w:noProof/>
              </w:rPr>
              <w:t>2.8. Click on THP-1 macrophages button</w:t>
            </w:r>
            <w:r w:rsidR="00624FAC">
              <w:rPr>
                <w:noProof/>
                <w:webHidden/>
              </w:rPr>
              <w:tab/>
            </w:r>
            <w:r w:rsidR="00624FAC">
              <w:rPr>
                <w:noProof/>
                <w:webHidden/>
              </w:rPr>
              <w:fldChar w:fldCharType="begin"/>
            </w:r>
            <w:r w:rsidR="00624FAC">
              <w:rPr>
                <w:noProof/>
                <w:webHidden/>
              </w:rPr>
              <w:instrText xml:space="preserve"> PAGEREF _Toc474190255 \h </w:instrText>
            </w:r>
            <w:r w:rsidR="00624FAC">
              <w:rPr>
                <w:noProof/>
                <w:webHidden/>
              </w:rPr>
            </w:r>
            <w:r w:rsidR="00624FAC">
              <w:rPr>
                <w:noProof/>
                <w:webHidden/>
              </w:rPr>
              <w:fldChar w:fldCharType="separate"/>
            </w:r>
            <w:r w:rsidR="00624FAC">
              <w:rPr>
                <w:noProof/>
                <w:webHidden/>
              </w:rPr>
              <w:t>9</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6" w:history="1">
            <w:r w:rsidR="00624FAC" w:rsidRPr="0006780D">
              <w:rPr>
                <w:rStyle w:val="Hyperlink"/>
                <w:noProof/>
              </w:rPr>
              <w:t>2.9. Removing filters</w:t>
            </w:r>
            <w:r w:rsidR="00624FAC">
              <w:rPr>
                <w:noProof/>
                <w:webHidden/>
              </w:rPr>
              <w:tab/>
            </w:r>
            <w:r w:rsidR="00624FAC">
              <w:rPr>
                <w:noProof/>
                <w:webHidden/>
              </w:rPr>
              <w:fldChar w:fldCharType="begin"/>
            </w:r>
            <w:r w:rsidR="00624FAC">
              <w:rPr>
                <w:noProof/>
                <w:webHidden/>
              </w:rPr>
              <w:instrText xml:space="preserve"> PAGEREF _Toc474190256 \h </w:instrText>
            </w:r>
            <w:r w:rsidR="00624FAC">
              <w:rPr>
                <w:noProof/>
                <w:webHidden/>
              </w:rPr>
            </w:r>
            <w:r w:rsidR="00624FAC">
              <w:rPr>
                <w:noProof/>
                <w:webHidden/>
              </w:rPr>
              <w:fldChar w:fldCharType="separate"/>
            </w:r>
            <w:r w:rsidR="00624FAC">
              <w:rPr>
                <w:noProof/>
                <w:webHidden/>
              </w:rPr>
              <w:t>9</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7" w:history="1">
            <w:r w:rsidR="00624FAC" w:rsidRPr="0006780D">
              <w:rPr>
                <w:rStyle w:val="Hyperlink"/>
                <w:noProof/>
              </w:rPr>
              <w:t>2.10. Provide Feedback</w:t>
            </w:r>
            <w:r w:rsidR="00624FAC">
              <w:rPr>
                <w:noProof/>
                <w:webHidden/>
              </w:rPr>
              <w:tab/>
            </w:r>
            <w:r w:rsidR="00624FAC">
              <w:rPr>
                <w:noProof/>
                <w:webHidden/>
              </w:rPr>
              <w:fldChar w:fldCharType="begin"/>
            </w:r>
            <w:r w:rsidR="00624FAC">
              <w:rPr>
                <w:noProof/>
                <w:webHidden/>
              </w:rPr>
              <w:instrText xml:space="preserve"> PAGEREF _Toc474190257 \h </w:instrText>
            </w:r>
            <w:r w:rsidR="00624FAC">
              <w:rPr>
                <w:noProof/>
                <w:webHidden/>
              </w:rPr>
            </w:r>
            <w:r w:rsidR="00624FAC">
              <w:rPr>
                <w:noProof/>
                <w:webHidden/>
              </w:rPr>
              <w:fldChar w:fldCharType="separate"/>
            </w:r>
            <w:r w:rsidR="00624FAC">
              <w:rPr>
                <w:noProof/>
                <w:webHidden/>
              </w:rPr>
              <w:t>10</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58" w:history="1">
            <w:r w:rsidR="00624FAC" w:rsidRPr="0006780D">
              <w:rPr>
                <w:rStyle w:val="Hyperlink"/>
                <w:noProof/>
              </w:rPr>
              <w:t>2.11. Start a new search with the new version of the search</w:t>
            </w:r>
            <w:r w:rsidR="00624FAC">
              <w:rPr>
                <w:noProof/>
                <w:webHidden/>
              </w:rPr>
              <w:tab/>
            </w:r>
            <w:r w:rsidR="00624FAC">
              <w:rPr>
                <w:noProof/>
                <w:webHidden/>
              </w:rPr>
              <w:fldChar w:fldCharType="begin"/>
            </w:r>
            <w:r w:rsidR="00624FAC">
              <w:rPr>
                <w:noProof/>
                <w:webHidden/>
              </w:rPr>
              <w:instrText xml:space="preserve"> PAGEREF _Toc474190258 \h </w:instrText>
            </w:r>
            <w:r w:rsidR="00624FAC">
              <w:rPr>
                <w:noProof/>
                <w:webHidden/>
              </w:rPr>
            </w:r>
            <w:r w:rsidR="00624FAC">
              <w:rPr>
                <w:noProof/>
                <w:webHidden/>
              </w:rPr>
              <w:fldChar w:fldCharType="separate"/>
            </w:r>
            <w:r w:rsidR="00624FAC">
              <w:rPr>
                <w:noProof/>
                <w:webHidden/>
              </w:rPr>
              <w:t>11</w:t>
            </w:r>
            <w:r w:rsidR="00624FAC">
              <w:rPr>
                <w:noProof/>
                <w:webHidden/>
              </w:rPr>
              <w:fldChar w:fldCharType="end"/>
            </w:r>
          </w:hyperlink>
        </w:p>
        <w:p w:rsidR="00624FAC" w:rsidRDefault="001F20F7">
          <w:pPr>
            <w:pStyle w:val="TOC1"/>
            <w:rPr>
              <w:rFonts w:asciiTheme="minorHAnsi" w:hAnsiTheme="minorHAnsi"/>
              <w:b w:val="0"/>
              <w:bCs w:val="0"/>
              <w:caps w:val="0"/>
              <w:color w:val="auto"/>
              <w:sz w:val="22"/>
              <w:szCs w:val="22"/>
            </w:rPr>
          </w:pPr>
          <w:hyperlink w:anchor="_Toc474190259" w:history="1">
            <w:r w:rsidR="00624FAC" w:rsidRPr="0006780D">
              <w:rPr>
                <w:rStyle w:val="Hyperlink"/>
              </w:rPr>
              <w:t>3. Download data from within R</w:t>
            </w:r>
            <w:r w:rsidR="00624FAC">
              <w:rPr>
                <w:webHidden/>
              </w:rPr>
              <w:tab/>
            </w:r>
            <w:r w:rsidR="00624FAC">
              <w:rPr>
                <w:webHidden/>
              </w:rPr>
              <w:fldChar w:fldCharType="begin"/>
            </w:r>
            <w:r w:rsidR="00624FAC">
              <w:rPr>
                <w:webHidden/>
              </w:rPr>
              <w:instrText xml:space="preserve"> PAGEREF _Toc474190259 \h </w:instrText>
            </w:r>
            <w:r w:rsidR="00624FAC">
              <w:rPr>
                <w:webHidden/>
              </w:rPr>
            </w:r>
            <w:r w:rsidR="00624FAC">
              <w:rPr>
                <w:webHidden/>
              </w:rPr>
              <w:fldChar w:fldCharType="separate"/>
            </w:r>
            <w:r w:rsidR="00624FAC">
              <w:rPr>
                <w:webHidden/>
              </w:rPr>
              <w:t>14</w:t>
            </w:r>
            <w:r w:rsidR="00624FAC">
              <w:rPr>
                <w:webHidden/>
              </w:rPr>
              <w:fldChar w:fldCharType="end"/>
            </w:r>
          </w:hyperlink>
        </w:p>
        <w:p w:rsidR="00624FAC" w:rsidRDefault="001F20F7">
          <w:pPr>
            <w:pStyle w:val="TOC2"/>
            <w:tabs>
              <w:tab w:val="right" w:leader="dot" w:pos="9344"/>
            </w:tabs>
            <w:rPr>
              <w:smallCaps w:val="0"/>
              <w:noProof/>
              <w:sz w:val="22"/>
              <w:szCs w:val="22"/>
            </w:rPr>
          </w:pPr>
          <w:hyperlink w:anchor="_Toc474190260" w:history="1">
            <w:r w:rsidR="00624FAC" w:rsidRPr="0006780D">
              <w:rPr>
                <w:rStyle w:val="Hyperlink"/>
                <w:noProof/>
              </w:rPr>
              <w:t xml:space="preserve">3.1 Install the </w:t>
            </w:r>
            <w:r w:rsidR="00624FAC" w:rsidRPr="0006780D">
              <w:rPr>
                <w:rStyle w:val="Hyperlink"/>
                <w:i/>
                <w:noProof/>
              </w:rPr>
              <w:t>renm</w:t>
            </w:r>
            <w:r w:rsidR="00624FAC" w:rsidRPr="0006780D">
              <w:rPr>
                <w:rStyle w:val="Hyperlink"/>
                <w:noProof/>
              </w:rPr>
              <w:t xml:space="preserve"> package</w:t>
            </w:r>
            <w:r w:rsidR="00624FAC">
              <w:rPr>
                <w:noProof/>
                <w:webHidden/>
              </w:rPr>
              <w:tab/>
            </w:r>
            <w:r w:rsidR="00624FAC">
              <w:rPr>
                <w:noProof/>
                <w:webHidden/>
              </w:rPr>
              <w:fldChar w:fldCharType="begin"/>
            </w:r>
            <w:r w:rsidR="00624FAC">
              <w:rPr>
                <w:noProof/>
                <w:webHidden/>
              </w:rPr>
              <w:instrText xml:space="preserve"> PAGEREF _Toc474190260 \h </w:instrText>
            </w:r>
            <w:r w:rsidR="00624FAC">
              <w:rPr>
                <w:noProof/>
                <w:webHidden/>
              </w:rPr>
            </w:r>
            <w:r w:rsidR="00624FAC">
              <w:rPr>
                <w:noProof/>
                <w:webHidden/>
              </w:rPr>
              <w:fldChar w:fldCharType="separate"/>
            </w:r>
            <w:r w:rsidR="00624FAC">
              <w:rPr>
                <w:noProof/>
                <w:webHidden/>
              </w:rPr>
              <w:t>14</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1" w:history="1">
            <w:r w:rsidR="00624FAC" w:rsidRPr="0006780D">
              <w:rPr>
                <w:rStyle w:val="Hyperlink"/>
                <w:noProof/>
              </w:rPr>
              <w:t>3.2 browsing the data in R</w:t>
            </w:r>
            <w:r w:rsidR="00624FAC">
              <w:rPr>
                <w:noProof/>
                <w:webHidden/>
              </w:rPr>
              <w:tab/>
            </w:r>
            <w:r w:rsidR="00624FAC">
              <w:rPr>
                <w:noProof/>
                <w:webHidden/>
              </w:rPr>
              <w:fldChar w:fldCharType="begin"/>
            </w:r>
            <w:r w:rsidR="00624FAC">
              <w:rPr>
                <w:noProof/>
                <w:webHidden/>
              </w:rPr>
              <w:instrText xml:space="preserve"> PAGEREF _Toc474190261 \h </w:instrText>
            </w:r>
            <w:r w:rsidR="00624FAC">
              <w:rPr>
                <w:noProof/>
                <w:webHidden/>
              </w:rPr>
            </w:r>
            <w:r w:rsidR="00624FAC">
              <w:rPr>
                <w:noProof/>
                <w:webHidden/>
              </w:rPr>
              <w:fldChar w:fldCharType="separate"/>
            </w:r>
            <w:r w:rsidR="00624FAC">
              <w:rPr>
                <w:noProof/>
                <w:webHidden/>
              </w:rPr>
              <w:t>14</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2" w:history="1">
            <w:r w:rsidR="00624FAC" w:rsidRPr="0006780D">
              <w:rPr>
                <w:rStyle w:val="Hyperlink"/>
                <w:noProof/>
              </w:rPr>
              <w:t>2.3 Download the data on the nanomaterials</w:t>
            </w:r>
            <w:r w:rsidR="00624FAC">
              <w:rPr>
                <w:noProof/>
                <w:webHidden/>
              </w:rPr>
              <w:tab/>
            </w:r>
            <w:r w:rsidR="00624FAC">
              <w:rPr>
                <w:noProof/>
                <w:webHidden/>
              </w:rPr>
              <w:fldChar w:fldCharType="begin"/>
            </w:r>
            <w:r w:rsidR="00624FAC">
              <w:rPr>
                <w:noProof/>
                <w:webHidden/>
              </w:rPr>
              <w:instrText xml:space="preserve"> PAGEREF _Toc474190262 \h </w:instrText>
            </w:r>
            <w:r w:rsidR="00624FAC">
              <w:rPr>
                <w:noProof/>
                <w:webHidden/>
              </w:rPr>
            </w:r>
            <w:r w:rsidR="00624FAC">
              <w:rPr>
                <w:noProof/>
                <w:webHidden/>
              </w:rPr>
              <w:fldChar w:fldCharType="separate"/>
            </w:r>
            <w:r w:rsidR="00624FAC">
              <w:rPr>
                <w:noProof/>
                <w:webHidden/>
              </w:rPr>
              <w:t>15</w:t>
            </w:r>
            <w:r w:rsidR="00624FAC">
              <w:rPr>
                <w:noProof/>
                <w:webHidden/>
              </w:rPr>
              <w:fldChar w:fldCharType="end"/>
            </w:r>
          </w:hyperlink>
        </w:p>
        <w:p w:rsidR="00624FAC" w:rsidRDefault="001F20F7">
          <w:pPr>
            <w:pStyle w:val="TOC1"/>
            <w:rPr>
              <w:rFonts w:asciiTheme="minorHAnsi" w:hAnsiTheme="minorHAnsi"/>
              <w:b w:val="0"/>
              <w:bCs w:val="0"/>
              <w:caps w:val="0"/>
              <w:color w:val="auto"/>
              <w:sz w:val="22"/>
              <w:szCs w:val="22"/>
            </w:rPr>
          </w:pPr>
          <w:hyperlink w:anchor="_Toc474190263" w:history="1">
            <w:r w:rsidR="00624FAC" w:rsidRPr="0006780D">
              <w:rPr>
                <w:rStyle w:val="Hyperlink"/>
              </w:rPr>
              <w:t>4. Data preparation &amp; Upload</w:t>
            </w:r>
            <w:r w:rsidR="00624FAC">
              <w:rPr>
                <w:webHidden/>
              </w:rPr>
              <w:tab/>
            </w:r>
            <w:r w:rsidR="00624FAC">
              <w:rPr>
                <w:webHidden/>
              </w:rPr>
              <w:fldChar w:fldCharType="begin"/>
            </w:r>
            <w:r w:rsidR="00624FAC">
              <w:rPr>
                <w:webHidden/>
              </w:rPr>
              <w:instrText xml:space="preserve"> PAGEREF _Toc474190263 \h </w:instrText>
            </w:r>
            <w:r w:rsidR="00624FAC">
              <w:rPr>
                <w:webHidden/>
              </w:rPr>
            </w:r>
            <w:r w:rsidR="00624FAC">
              <w:rPr>
                <w:webHidden/>
              </w:rPr>
              <w:fldChar w:fldCharType="separate"/>
            </w:r>
            <w:r w:rsidR="00624FAC">
              <w:rPr>
                <w:webHidden/>
              </w:rPr>
              <w:t>17</w:t>
            </w:r>
            <w:r w:rsidR="00624FAC">
              <w:rPr>
                <w:webHidden/>
              </w:rPr>
              <w:fldChar w:fldCharType="end"/>
            </w:r>
          </w:hyperlink>
        </w:p>
        <w:p w:rsidR="00624FAC" w:rsidRDefault="001F20F7">
          <w:pPr>
            <w:pStyle w:val="TOC2"/>
            <w:tabs>
              <w:tab w:val="right" w:leader="dot" w:pos="9344"/>
            </w:tabs>
            <w:rPr>
              <w:smallCaps w:val="0"/>
              <w:noProof/>
              <w:sz w:val="22"/>
              <w:szCs w:val="22"/>
            </w:rPr>
          </w:pPr>
          <w:hyperlink w:anchor="_Toc474190264" w:history="1">
            <w:r w:rsidR="00624FAC" w:rsidRPr="0006780D">
              <w:rPr>
                <w:rStyle w:val="Hyperlink"/>
                <w:noProof/>
              </w:rPr>
              <w:t>4.1. Download the files from this folder</w:t>
            </w:r>
            <w:r w:rsidR="00624FAC">
              <w:rPr>
                <w:noProof/>
                <w:webHidden/>
              </w:rPr>
              <w:tab/>
            </w:r>
            <w:r w:rsidR="00624FAC">
              <w:rPr>
                <w:noProof/>
                <w:webHidden/>
              </w:rPr>
              <w:fldChar w:fldCharType="begin"/>
            </w:r>
            <w:r w:rsidR="00624FAC">
              <w:rPr>
                <w:noProof/>
                <w:webHidden/>
              </w:rPr>
              <w:instrText xml:space="preserve"> PAGEREF _Toc474190264 \h </w:instrText>
            </w:r>
            <w:r w:rsidR="00624FAC">
              <w:rPr>
                <w:noProof/>
                <w:webHidden/>
              </w:rPr>
            </w:r>
            <w:r w:rsidR="00624FAC">
              <w:rPr>
                <w:noProof/>
                <w:webHidden/>
              </w:rPr>
              <w:fldChar w:fldCharType="separate"/>
            </w:r>
            <w:r w:rsidR="00624FAC">
              <w:rPr>
                <w:noProof/>
                <w:webHidden/>
              </w:rPr>
              <w:t>17</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5" w:history="1">
            <w:r w:rsidR="00624FAC" w:rsidRPr="0006780D">
              <w:rPr>
                <w:rStyle w:val="Hyperlink"/>
                <w:noProof/>
              </w:rPr>
              <w:t>4.2. Go to https://apps.ideaconsult.net/enmtest</w:t>
            </w:r>
            <w:r w:rsidR="00624FAC">
              <w:rPr>
                <w:noProof/>
                <w:webHidden/>
              </w:rPr>
              <w:tab/>
            </w:r>
            <w:r w:rsidR="00624FAC">
              <w:rPr>
                <w:noProof/>
                <w:webHidden/>
              </w:rPr>
              <w:fldChar w:fldCharType="begin"/>
            </w:r>
            <w:r w:rsidR="00624FAC">
              <w:rPr>
                <w:noProof/>
                <w:webHidden/>
              </w:rPr>
              <w:instrText xml:space="preserve"> PAGEREF _Toc474190265 \h </w:instrText>
            </w:r>
            <w:r w:rsidR="00624FAC">
              <w:rPr>
                <w:noProof/>
                <w:webHidden/>
              </w:rPr>
            </w:r>
            <w:r w:rsidR="00624FAC">
              <w:rPr>
                <w:noProof/>
                <w:webHidden/>
              </w:rPr>
              <w:fldChar w:fldCharType="separate"/>
            </w:r>
            <w:r w:rsidR="00624FAC">
              <w:rPr>
                <w:noProof/>
                <w:webHidden/>
              </w:rPr>
              <w:t>17</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6" w:history="1">
            <w:r w:rsidR="00624FAC" w:rsidRPr="0006780D">
              <w:rPr>
                <w:rStyle w:val="Hyperlink"/>
                <w:noProof/>
              </w:rPr>
              <w:t>4.3. Use the menu</w:t>
            </w:r>
            <w:r w:rsidR="00624FAC">
              <w:rPr>
                <w:noProof/>
                <w:webHidden/>
              </w:rPr>
              <w:tab/>
            </w:r>
            <w:r w:rsidR="00624FAC">
              <w:rPr>
                <w:noProof/>
                <w:webHidden/>
              </w:rPr>
              <w:fldChar w:fldCharType="begin"/>
            </w:r>
            <w:r w:rsidR="00624FAC">
              <w:rPr>
                <w:noProof/>
                <w:webHidden/>
              </w:rPr>
              <w:instrText xml:space="preserve"> PAGEREF _Toc474190266 \h </w:instrText>
            </w:r>
            <w:r w:rsidR="00624FAC">
              <w:rPr>
                <w:noProof/>
                <w:webHidden/>
              </w:rPr>
            </w:r>
            <w:r w:rsidR="00624FAC">
              <w:rPr>
                <w:noProof/>
                <w:webHidden/>
              </w:rPr>
              <w:fldChar w:fldCharType="separate"/>
            </w:r>
            <w:r w:rsidR="00624FAC">
              <w:rPr>
                <w:noProof/>
                <w:webHidden/>
              </w:rPr>
              <w:t>17</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7" w:history="1">
            <w:r w:rsidR="00624FAC" w:rsidRPr="0006780D">
              <w:rPr>
                <w:rStyle w:val="Hyperlink"/>
                <w:i/>
                <w:noProof/>
              </w:rPr>
              <w:t>Data upload &gt; Spreadsheet upload</w:t>
            </w:r>
            <w:r w:rsidR="00624FAC">
              <w:rPr>
                <w:noProof/>
                <w:webHidden/>
              </w:rPr>
              <w:tab/>
            </w:r>
            <w:r w:rsidR="00624FAC">
              <w:rPr>
                <w:noProof/>
                <w:webHidden/>
              </w:rPr>
              <w:fldChar w:fldCharType="begin"/>
            </w:r>
            <w:r w:rsidR="00624FAC">
              <w:rPr>
                <w:noProof/>
                <w:webHidden/>
              </w:rPr>
              <w:instrText xml:space="preserve"> PAGEREF _Toc474190267 \h </w:instrText>
            </w:r>
            <w:r w:rsidR="00624FAC">
              <w:rPr>
                <w:noProof/>
                <w:webHidden/>
              </w:rPr>
            </w:r>
            <w:r w:rsidR="00624FAC">
              <w:rPr>
                <w:noProof/>
                <w:webHidden/>
              </w:rPr>
              <w:fldChar w:fldCharType="separate"/>
            </w:r>
            <w:r w:rsidR="00624FAC">
              <w:rPr>
                <w:noProof/>
                <w:webHidden/>
              </w:rPr>
              <w:t>17</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8" w:history="1">
            <w:r w:rsidR="00624FAC" w:rsidRPr="0006780D">
              <w:rPr>
                <w:rStyle w:val="Hyperlink"/>
                <w:noProof/>
              </w:rPr>
              <w:t>4.3. Using the web form for upload</w:t>
            </w:r>
            <w:r w:rsidR="00624FAC">
              <w:rPr>
                <w:noProof/>
                <w:webHidden/>
              </w:rPr>
              <w:tab/>
            </w:r>
            <w:r w:rsidR="00624FAC">
              <w:rPr>
                <w:noProof/>
                <w:webHidden/>
              </w:rPr>
              <w:fldChar w:fldCharType="begin"/>
            </w:r>
            <w:r w:rsidR="00624FAC">
              <w:rPr>
                <w:noProof/>
                <w:webHidden/>
              </w:rPr>
              <w:instrText xml:space="preserve"> PAGEREF _Toc474190268 \h </w:instrText>
            </w:r>
            <w:r w:rsidR="00624FAC">
              <w:rPr>
                <w:noProof/>
                <w:webHidden/>
              </w:rPr>
            </w:r>
            <w:r w:rsidR="00624FAC">
              <w:rPr>
                <w:noProof/>
                <w:webHidden/>
              </w:rPr>
              <w:fldChar w:fldCharType="separate"/>
            </w:r>
            <w:r w:rsidR="00624FAC">
              <w:rPr>
                <w:noProof/>
                <w:webHidden/>
              </w:rPr>
              <w:t>18</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69" w:history="1">
            <w:r w:rsidR="00624FAC" w:rsidRPr="0006780D">
              <w:rPr>
                <w:rStyle w:val="Hyperlink"/>
                <w:noProof/>
              </w:rPr>
              <w:t>4.4. View the uploaded materials</w:t>
            </w:r>
            <w:r w:rsidR="00624FAC">
              <w:rPr>
                <w:noProof/>
                <w:webHidden/>
              </w:rPr>
              <w:tab/>
            </w:r>
            <w:r w:rsidR="00624FAC">
              <w:rPr>
                <w:noProof/>
                <w:webHidden/>
              </w:rPr>
              <w:fldChar w:fldCharType="begin"/>
            </w:r>
            <w:r w:rsidR="00624FAC">
              <w:rPr>
                <w:noProof/>
                <w:webHidden/>
              </w:rPr>
              <w:instrText xml:space="preserve"> PAGEREF _Toc474190269 \h </w:instrText>
            </w:r>
            <w:r w:rsidR="00624FAC">
              <w:rPr>
                <w:noProof/>
                <w:webHidden/>
              </w:rPr>
            </w:r>
            <w:r w:rsidR="00624FAC">
              <w:rPr>
                <w:noProof/>
                <w:webHidden/>
              </w:rPr>
              <w:fldChar w:fldCharType="separate"/>
            </w:r>
            <w:r w:rsidR="00624FAC">
              <w:rPr>
                <w:noProof/>
                <w:webHidden/>
              </w:rPr>
              <w:t>19</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70" w:history="1">
            <w:r w:rsidR="00624FAC" w:rsidRPr="0006780D">
              <w:rPr>
                <w:rStyle w:val="Hyperlink"/>
                <w:noProof/>
              </w:rPr>
              <w:t>4.5. Upload MODENA biological characterisation data</w:t>
            </w:r>
            <w:r w:rsidR="00624FAC">
              <w:rPr>
                <w:noProof/>
                <w:webHidden/>
              </w:rPr>
              <w:tab/>
            </w:r>
            <w:r w:rsidR="00624FAC">
              <w:rPr>
                <w:noProof/>
                <w:webHidden/>
              </w:rPr>
              <w:fldChar w:fldCharType="begin"/>
            </w:r>
            <w:r w:rsidR="00624FAC">
              <w:rPr>
                <w:noProof/>
                <w:webHidden/>
              </w:rPr>
              <w:instrText xml:space="preserve"> PAGEREF _Toc474190270 \h </w:instrText>
            </w:r>
            <w:r w:rsidR="00624FAC">
              <w:rPr>
                <w:noProof/>
                <w:webHidden/>
              </w:rPr>
            </w:r>
            <w:r w:rsidR="00624FAC">
              <w:rPr>
                <w:noProof/>
                <w:webHidden/>
              </w:rPr>
              <w:fldChar w:fldCharType="separate"/>
            </w:r>
            <w:r w:rsidR="00624FAC">
              <w:rPr>
                <w:noProof/>
                <w:webHidden/>
              </w:rPr>
              <w:t>21</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71" w:history="1">
            <w:r w:rsidR="00624FAC" w:rsidRPr="0006780D">
              <w:rPr>
                <w:rStyle w:val="Hyperlink"/>
                <w:noProof/>
              </w:rPr>
              <w:t>4.6. UPLOAD DOSE RESPONSE DATA</w:t>
            </w:r>
            <w:r w:rsidR="00624FAC">
              <w:rPr>
                <w:noProof/>
                <w:webHidden/>
              </w:rPr>
              <w:tab/>
            </w:r>
            <w:r w:rsidR="00624FAC">
              <w:rPr>
                <w:noProof/>
                <w:webHidden/>
              </w:rPr>
              <w:fldChar w:fldCharType="begin"/>
            </w:r>
            <w:r w:rsidR="00624FAC">
              <w:rPr>
                <w:noProof/>
                <w:webHidden/>
              </w:rPr>
              <w:instrText xml:space="preserve"> PAGEREF _Toc474190271 \h </w:instrText>
            </w:r>
            <w:r w:rsidR="00624FAC">
              <w:rPr>
                <w:noProof/>
                <w:webHidden/>
              </w:rPr>
            </w:r>
            <w:r w:rsidR="00624FAC">
              <w:rPr>
                <w:noProof/>
                <w:webHidden/>
              </w:rPr>
              <w:fldChar w:fldCharType="separate"/>
            </w:r>
            <w:r w:rsidR="00624FAC">
              <w:rPr>
                <w:noProof/>
                <w:webHidden/>
              </w:rPr>
              <w:t>21</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72" w:history="1">
            <w:r w:rsidR="00624FAC" w:rsidRPr="0006780D">
              <w:rPr>
                <w:rStyle w:val="Hyperlink"/>
                <w:noProof/>
              </w:rPr>
              <w:t>4.7. UPLOAD DATA in JRC/NANoREG template (Advanced)</w:t>
            </w:r>
            <w:r w:rsidR="00624FAC">
              <w:rPr>
                <w:noProof/>
                <w:webHidden/>
              </w:rPr>
              <w:tab/>
            </w:r>
            <w:r w:rsidR="00624FAC">
              <w:rPr>
                <w:noProof/>
                <w:webHidden/>
              </w:rPr>
              <w:fldChar w:fldCharType="begin"/>
            </w:r>
            <w:r w:rsidR="00624FAC">
              <w:rPr>
                <w:noProof/>
                <w:webHidden/>
              </w:rPr>
              <w:instrText xml:space="preserve"> PAGEREF _Toc474190272 \h </w:instrText>
            </w:r>
            <w:r w:rsidR="00624FAC">
              <w:rPr>
                <w:noProof/>
                <w:webHidden/>
              </w:rPr>
            </w:r>
            <w:r w:rsidR="00624FAC">
              <w:rPr>
                <w:noProof/>
                <w:webHidden/>
              </w:rPr>
              <w:fldChar w:fldCharType="separate"/>
            </w:r>
            <w:r w:rsidR="00624FAC">
              <w:rPr>
                <w:noProof/>
                <w:webHidden/>
              </w:rPr>
              <w:t>21</w:t>
            </w:r>
            <w:r w:rsidR="00624FAC">
              <w:rPr>
                <w:noProof/>
                <w:webHidden/>
              </w:rPr>
              <w:fldChar w:fldCharType="end"/>
            </w:r>
          </w:hyperlink>
        </w:p>
        <w:p w:rsidR="00624FAC" w:rsidRDefault="001F20F7">
          <w:pPr>
            <w:pStyle w:val="TOC1"/>
            <w:rPr>
              <w:rFonts w:asciiTheme="minorHAnsi" w:hAnsiTheme="minorHAnsi"/>
              <w:b w:val="0"/>
              <w:bCs w:val="0"/>
              <w:caps w:val="0"/>
              <w:color w:val="auto"/>
              <w:sz w:val="22"/>
              <w:szCs w:val="22"/>
            </w:rPr>
          </w:pPr>
          <w:hyperlink w:anchor="_Toc474190273" w:history="1">
            <w:r w:rsidR="00624FAC" w:rsidRPr="0006780D">
              <w:rPr>
                <w:rStyle w:val="Hyperlink"/>
              </w:rPr>
              <w:t>5. Data visualization</w:t>
            </w:r>
            <w:r w:rsidR="00624FAC">
              <w:rPr>
                <w:webHidden/>
              </w:rPr>
              <w:tab/>
            </w:r>
            <w:r w:rsidR="00624FAC">
              <w:rPr>
                <w:webHidden/>
              </w:rPr>
              <w:fldChar w:fldCharType="begin"/>
            </w:r>
            <w:r w:rsidR="00624FAC">
              <w:rPr>
                <w:webHidden/>
              </w:rPr>
              <w:instrText xml:space="preserve"> PAGEREF _Toc474190273 \h </w:instrText>
            </w:r>
            <w:r w:rsidR="00624FAC">
              <w:rPr>
                <w:webHidden/>
              </w:rPr>
            </w:r>
            <w:r w:rsidR="00624FAC">
              <w:rPr>
                <w:webHidden/>
              </w:rPr>
              <w:fldChar w:fldCharType="separate"/>
            </w:r>
            <w:r w:rsidR="00624FAC">
              <w:rPr>
                <w:webHidden/>
              </w:rPr>
              <w:t>23</w:t>
            </w:r>
            <w:r w:rsidR="00624FAC">
              <w:rPr>
                <w:webHidden/>
              </w:rPr>
              <w:fldChar w:fldCharType="end"/>
            </w:r>
          </w:hyperlink>
        </w:p>
        <w:p w:rsidR="00624FAC" w:rsidRDefault="001F20F7">
          <w:pPr>
            <w:pStyle w:val="TOC2"/>
            <w:tabs>
              <w:tab w:val="right" w:leader="dot" w:pos="9344"/>
            </w:tabs>
            <w:rPr>
              <w:smallCaps w:val="0"/>
              <w:noProof/>
              <w:sz w:val="22"/>
              <w:szCs w:val="22"/>
            </w:rPr>
          </w:pPr>
          <w:hyperlink w:anchor="_Toc474190274" w:history="1">
            <w:r w:rsidR="00624FAC" w:rsidRPr="0006780D">
              <w:rPr>
                <w:rStyle w:val="Hyperlink"/>
                <w:noProof/>
              </w:rPr>
              <w:t>5.1 browse the examples</w:t>
            </w:r>
            <w:r w:rsidR="00624FAC">
              <w:rPr>
                <w:noProof/>
                <w:webHidden/>
              </w:rPr>
              <w:tab/>
            </w:r>
            <w:r w:rsidR="00624FAC">
              <w:rPr>
                <w:noProof/>
                <w:webHidden/>
              </w:rPr>
              <w:fldChar w:fldCharType="begin"/>
            </w:r>
            <w:r w:rsidR="00624FAC">
              <w:rPr>
                <w:noProof/>
                <w:webHidden/>
              </w:rPr>
              <w:instrText xml:space="preserve"> PAGEREF _Toc474190274 \h </w:instrText>
            </w:r>
            <w:r w:rsidR="00624FAC">
              <w:rPr>
                <w:noProof/>
                <w:webHidden/>
              </w:rPr>
            </w:r>
            <w:r w:rsidR="00624FAC">
              <w:rPr>
                <w:noProof/>
                <w:webHidden/>
              </w:rPr>
              <w:fldChar w:fldCharType="separate"/>
            </w:r>
            <w:r w:rsidR="00624FAC">
              <w:rPr>
                <w:noProof/>
                <w:webHidden/>
              </w:rPr>
              <w:t>23</w:t>
            </w:r>
            <w:r w:rsidR="00624FAC">
              <w:rPr>
                <w:noProof/>
                <w:webHidden/>
              </w:rPr>
              <w:fldChar w:fldCharType="end"/>
            </w:r>
          </w:hyperlink>
        </w:p>
        <w:p w:rsidR="00624FAC" w:rsidRDefault="001F20F7">
          <w:pPr>
            <w:pStyle w:val="TOC2"/>
            <w:tabs>
              <w:tab w:val="right" w:leader="dot" w:pos="9344"/>
            </w:tabs>
            <w:rPr>
              <w:smallCaps w:val="0"/>
              <w:noProof/>
              <w:sz w:val="22"/>
              <w:szCs w:val="22"/>
            </w:rPr>
          </w:pPr>
          <w:hyperlink w:anchor="_Toc474190275" w:history="1">
            <w:r w:rsidR="00624FAC" w:rsidRPr="0006780D">
              <w:rPr>
                <w:rStyle w:val="Hyperlink"/>
                <w:noProof/>
              </w:rPr>
              <w:t>5.2 titanium dioxide</w:t>
            </w:r>
            <w:r w:rsidR="00624FAC">
              <w:rPr>
                <w:noProof/>
                <w:webHidden/>
              </w:rPr>
              <w:tab/>
            </w:r>
            <w:r w:rsidR="00624FAC">
              <w:rPr>
                <w:noProof/>
                <w:webHidden/>
              </w:rPr>
              <w:fldChar w:fldCharType="begin"/>
            </w:r>
            <w:r w:rsidR="00624FAC">
              <w:rPr>
                <w:noProof/>
                <w:webHidden/>
              </w:rPr>
              <w:instrText xml:space="preserve"> PAGEREF _Toc474190275 \h </w:instrText>
            </w:r>
            <w:r w:rsidR="00624FAC">
              <w:rPr>
                <w:noProof/>
                <w:webHidden/>
              </w:rPr>
            </w:r>
            <w:r w:rsidR="00624FAC">
              <w:rPr>
                <w:noProof/>
                <w:webHidden/>
              </w:rPr>
              <w:fldChar w:fldCharType="separate"/>
            </w:r>
            <w:r w:rsidR="00624FAC">
              <w:rPr>
                <w:noProof/>
                <w:webHidden/>
              </w:rPr>
              <w:t>24</w:t>
            </w:r>
            <w:r w:rsidR="00624FAC">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1" w:name="_Toc474190246"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1"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2" w:name="_Toc443893564"/>
      <w:bookmarkStart w:id="3" w:name="_Toc474190247"/>
      <w:r>
        <w:lastRenderedPageBreak/>
        <w:t>2. Search</w:t>
      </w:r>
      <w:bookmarkEnd w:id="2"/>
      <w:bookmarkEnd w:id="3"/>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4" w:name="h.m7atj6odgmr7" w:colFirst="0" w:colLast="0"/>
      <w:bookmarkStart w:id="5" w:name="_Toc443893565"/>
      <w:bookmarkStart w:id="6" w:name="_Toc474190248"/>
      <w:bookmarkEnd w:id="4"/>
      <w:r>
        <w:t>2</w:t>
      </w:r>
      <w:r w:rsidRPr="00433A8D">
        <w:t xml:space="preserve">.1. Go to </w:t>
      </w:r>
      <w:hyperlink r:id="rId14">
        <w:r w:rsidRPr="00433A8D">
          <w:rPr>
            <w:color w:val="1155CC"/>
            <w:u w:val="single"/>
          </w:rPr>
          <w:t>http://data.enanomapper.net</w:t>
        </w:r>
        <w:bookmarkEnd w:id="5"/>
        <w:bookmarkEnd w:id="6"/>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7" w:name="h.ccd2qpjjok4v" w:colFirst="0" w:colLast="0"/>
      <w:bookmarkStart w:id="8" w:name="_Toc443893566"/>
      <w:bookmarkStart w:id="9" w:name="_Toc474190249"/>
      <w:bookmarkEnd w:id="7"/>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8"/>
      <w:bookmarkEnd w:id="9"/>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fldSimple w:instr=" SEQ Figure \* ARABIC ">
        <w:r w:rsidR="00624FAC">
          <w:rPr>
            <w:noProof/>
          </w:rPr>
          <w:t>1</w:t>
        </w:r>
      </w:fldSimple>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10" w:name="h.f5i1y75j1k8e" w:colFirst="0" w:colLast="0"/>
      <w:bookmarkStart w:id="11" w:name="_Toc443893567"/>
      <w:bookmarkStart w:id="12" w:name="_Toc474190250"/>
      <w:bookmarkEnd w:id="10"/>
      <w:r>
        <w:t>2</w:t>
      </w:r>
      <w:r w:rsidRPr="00433A8D">
        <w:t>.3. Type in the search box “zinc oxide” and press enter.</w:t>
      </w:r>
      <w:bookmarkEnd w:id="11"/>
      <w:bookmarkEnd w:id="12"/>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3" w:name="h.jxrqhmkohow7" w:colFirst="0" w:colLast="0"/>
      <w:bookmarkStart w:id="14" w:name="_Toc443893568"/>
      <w:bookmarkStart w:id="15" w:name="_Toc474190251"/>
      <w:bookmarkEnd w:id="13"/>
      <w:r>
        <w:t>2</w:t>
      </w:r>
      <w:r w:rsidRPr="00433A8D">
        <w:t>.4. Click on NanoMaterial type at the left</w:t>
      </w:r>
      <w:bookmarkEnd w:id="14"/>
      <w:bookmarkEnd w:id="15"/>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2</w:t>
        </w:r>
      </w:fldSimple>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6" w:name="h.p9zeluaffv" w:colFirst="0" w:colLast="0"/>
      <w:bookmarkStart w:id="17" w:name="_Toc443893569"/>
      <w:bookmarkStart w:id="18" w:name="_Toc474190252"/>
      <w:bookmarkEnd w:id="16"/>
      <w:r>
        <w:t>2</w:t>
      </w:r>
      <w:r w:rsidRPr="00433A8D">
        <w:t>.5. Click on P-CHEM panel at the left.</w:t>
      </w:r>
      <w:bookmarkEnd w:id="17"/>
      <w:bookmarkEnd w:id="18"/>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3</w:t>
        </w:r>
      </w:fldSimple>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panel shows the type and the number of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4</w:t>
        </w:r>
      </w:fldSimple>
      <w:r w:rsidRPr="00E96AA3">
        <w:t xml:space="preserve"> Summary details, e.g. shows the range of the Zeta potential measurements (-15.1, 24.3) mV</w:t>
      </w:r>
    </w:p>
    <w:p w:rsidR="0065220E" w:rsidRPr="00433A8D" w:rsidRDefault="0065220E" w:rsidP="0065220E">
      <w:pPr>
        <w:pStyle w:val="Heading2"/>
      </w:pPr>
      <w:bookmarkStart w:id="19" w:name="h.t75lw7npqv4y" w:colFirst="0" w:colLast="0"/>
      <w:bookmarkStart w:id="20" w:name="_Toc443893570"/>
      <w:bookmarkStart w:id="21" w:name="_Toc474190253"/>
      <w:bookmarkEnd w:id="19"/>
      <w:r>
        <w:t>2</w:t>
      </w:r>
      <w:r w:rsidRPr="00433A8D">
        <w:t>.6. Click on TOX panel at the left.</w:t>
      </w:r>
      <w:bookmarkEnd w:id="20"/>
      <w:bookmarkEnd w:id="21"/>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5</w:t>
        </w:r>
      </w:fldSimple>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2" w:name="h.1g1w06hfoemm" w:colFirst="0" w:colLast="0"/>
      <w:bookmarkStart w:id="23" w:name="_Toc443893571"/>
      <w:bookmarkStart w:id="24" w:name="_Toc474190254"/>
      <w:bookmarkEnd w:id="22"/>
      <w:r>
        <w:t>2</w:t>
      </w:r>
      <w:r w:rsidRPr="00433A8D">
        <w:t xml:space="preserve">.7. Click on </w:t>
      </w:r>
      <w:r w:rsidRPr="00433A8D">
        <w:rPr>
          <w:i/>
        </w:rPr>
        <w:t>Cell</w:t>
      </w:r>
      <w:r w:rsidRPr="00433A8D">
        <w:t xml:space="preserve"> panel </w:t>
      </w:r>
      <w:r w:rsidR="00D508A3">
        <w:t>ON</w:t>
      </w:r>
      <w:r w:rsidRPr="00433A8D">
        <w:t xml:space="preserve"> the left</w:t>
      </w:r>
      <w:bookmarkEnd w:id="23"/>
      <w:bookmarkEnd w:id="24"/>
    </w:p>
    <w:p w:rsidR="0065220E" w:rsidRPr="00433A8D" w:rsidRDefault="0065220E" w:rsidP="0065220E">
      <w:r w:rsidRPr="00433A8D">
        <w:t>The expanded panel will show the cell lines used in the biological assays involved with zinc oxide (recall we are still exploring the “zinc oxide” se</w:t>
      </w:r>
      <w:r w:rsidR="009D4AAF">
        <w:t xml:space="preserve">arch results, and the current filter is indicated </w:t>
      </w:r>
      <w:proofErr w:type="gramStart"/>
      <w:r w:rsidR="009D4AAF">
        <w:t>by  tag</w:t>
      </w:r>
      <w:proofErr w:type="gramEnd"/>
      <w:r w:rsidR="009D4AAF">
        <w:t xml:space="preserve"> ‘zinc oxide’ at the top of the hit lists</w:t>
      </w:r>
      <w:r w:rsidRPr="00433A8D">
        <w: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6</w:t>
        </w:r>
      </w:fldSimple>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5" w:name="h.cvlset86px7i" w:colFirst="0" w:colLast="0"/>
      <w:bookmarkStart w:id="26" w:name="_Toc443893572"/>
      <w:bookmarkStart w:id="27" w:name="_Toc474190255"/>
      <w:bookmarkEnd w:id="25"/>
      <w:r>
        <w:lastRenderedPageBreak/>
        <w:t>2</w:t>
      </w:r>
      <w:r w:rsidRPr="00433A8D">
        <w:t>.8. Click on THP-1 macrophages button</w:t>
      </w:r>
      <w:bookmarkEnd w:id="26"/>
      <w:bookmarkEnd w:id="27"/>
      <w:r w:rsidRPr="00433A8D">
        <w:t xml:space="preserve"> </w:t>
      </w:r>
    </w:p>
    <w:p w:rsidR="0065220E" w:rsidRPr="00433A8D" w:rsidRDefault="0065220E" w:rsidP="0065220E">
      <w:r w:rsidRPr="00433A8D">
        <w:t xml:space="preserve">The </w:t>
      </w:r>
      <w:r w:rsidR="009D4AAF">
        <w:rPr>
          <w:i/>
        </w:rPr>
        <w:t>c</w:t>
      </w:r>
      <w:r w:rsidRPr="00433A8D">
        <w:rPr>
          <w:i/>
        </w:rPr>
        <w:t xml:space="preserve">urrent </w:t>
      </w:r>
      <w:r w:rsidR="009D4AAF">
        <w:rPr>
          <w:i/>
        </w:rPr>
        <w:t>filter</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7</w:t>
        </w:r>
      </w:fldSimple>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009D4AAF">
        <w:rPr>
          <w:i/>
        </w:rPr>
        <w:t>c</w:t>
      </w:r>
      <w:r w:rsidRPr="00433A8D">
        <w:rPr>
          <w:i/>
        </w:rPr>
        <w:t>urrent</w:t>
      </w:r>
      <w:r w:rsidR="009D4AAF">
        <w:rPr>
          <w:i/>
        </w:rPr>
        <w:t xml:space="preserve"> filter (at the top of the hit list)</w:t>
      </w:r>
      <w:r w:rsidRPr="00433A8D">
        <w:t xml:space="preserve"> can be directly modified by clicking </w:t>
      </w:r>
      <w:r w:rsidR="0008305C">
        <w:t>o</w:t>
      </w:r>
      <w:r w:rsidR="008B033A">
        <w:t>n the tags</w:t>
      </w:r>
      <w:r w:rsidR="0008305C">
        <w:t xml:space="preserve"> or using the button </w:t>
      </w:r>
      <w:r w:rsidR="0008305C">
        <w:rPr>
          <w:i/>
        </w:rPr>
        <w:t xml:space="preserve">clear, </w:t>
      </w:r>
      <w:r w:rsidRPr="00433A8D">
        <w:t>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8" w:name="h.c3d9egeoi1or" w:colFirst="0" w:colLast="0"/>
      <w:bookmarkStart w:id="29" w:name="_Toc443893573"/>
      <w:bookmarkStart w:id="30" w:name="_Toc474190256"/>
      <w:bookmarkEnd w:id="28"/>
      <w:r>
        <w:t>2</w:t>
      </w:r>
      <w:r w:rsidRPr="00433A8D">
        <w:t xml:space="preserve">.9. </w:t>
      </w:r>
      <w:r w:rsidR="009D4AAF">
        <w:t>Removing filters</w:t>
      </w:r>
      <w:bookmarkEnd w:id="29"/>
      <w:bookmarkEnd w:id="30"/>
      <w:r w:rsidRPr="00433A8D">
        <w:t xml:space="preserve"> </w:t>
      </w:r>
    </w:p>
    <w:p w:rsidR="0065220E" w:rsidRDefault="008B033A" w:rsidP="008B033A">
      <w:r>
        <w:t xml:space="preserve">Clicking on the </w:t>
      </w:r>
      <w:r>
        <w:rPr>
          <w:i/>
        </w:rPr>
        <w:t xml:space="preserve">zinc oxide </w:t>
      </w:r>
      <w:r>
        <w:t xml:space="preserve">tag at the top of the hit list </w:t>
      </w:r>
      <w:r w:rsidR="0065220E" w:rsidRPr="00433A8D">
        <w:t xml:space="preserve">will remove the </w:t>
      </w:r>
      <w:r w:rsidR="0065220E" w:rsidRPr="00433A8D">
        <w:rPr>
          <w:i/>
        </w:rPr>
        <w:t xml:space="preserve">zinc </w:t>
      </w:r>
      <w:proofErr w:type="gramStart"/>
      <w:r w:rsidR="0065220E" w:rsidRPr="00433A8D">
        <w:rPr>
          <w:i/>
        </w:rPr>
        <w:t xml:space="preserve">oxide </w:t>
      </w:r>
      <w:r w:rsidR="0065220E" w:rsidRPr="00433A8D">
        <w:t xml:space="preserve"> from</w:t>
      </w:r>
      <w:proofErr w:type="gramEnd"/>
      <w:r w:rsidR="0065220E" w:rsidRPr="00433A8D">
        <w:t xml:space="preserve"> the query, retaining only the </w:t>
      </w:r>
      <w:r w:rsidR="0065220E" w:rsidRPr="00433A8D">
        <w:rPr>
          <w:i/>
          <w:u w:val="single"/>
        </w:rPr>
        <w:t>Cell line : THP 1 macrophage</w:t>
      </w:r>
      <w:r w:rsidR="0065220E" w:rsidRPr="00433A8D">
        <w:t xml:space="preserve"> criteria.  The results panel and the summari</w:t>
      </w:r>
      <w:r>
        <w:t>es will be adapted accordingly.</w:t>
      </w:r>
    </w:p>
    <w:p w:rsidR="008B033A" w:rsidRPr="00433A8D" w:rsidRDefault="008B033A" w:rsidP="008B033A"/>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7F589B" w:rsidP="0065220E">
      <w:pPr>
        <w:keepNext/>
      </w:pPr>
      <w:r>
        <w:rPr>
          <w:noProof/>
        </w:rPr>
        <w:lastRenderedPageBreak/>
        <w:drawing>
          <wp:inline distT="0" distB="0" distL="0" distR="0">
            <wp:extent cx="5939790" cy="32086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8</w:t>
        </w:r>
      </w:fldSimple>
      <w:r w:rsidRPr="001C53A4">
        <w:t xml:space="preserve"> Click on the nanomaterial type panel on the left to see the summary of nanomaterial types found in the current query.</w:t>
      </w:r>
    </w:p>
    <w:p w:rsidR="0065220E" w:rsidRPr="00433A8D" w:rsidRDefault="0065220E" w:rsidP="0065220E"/>
    <w:p w:rsidR="0065220E" w:rsidRDefault="0065220E" w:rsidP="0065220E">
      <w:pPr>
        <w:pStyle w:val="Heading2"/>
      </w:pPr>
      <w:bookmarkStart w:id="31" w:name="h.hbw6ugiksxy1" w:colFirst="0" w:colLast="0"/>
      <w:bookmarkStart w:id="32" w:name="_Toc443893574"/>
      <w:bookmarkStart w:id="33" w:name="_Toc474190257"/>
      <w:bookmarkEnd w:id="31"/>
      <w:r>
        <w:t>2</w:t>
      </w:r>
      <w:r w:rsidRPr="00433A8D">
        <w:t xml:space="preserve">.10. </w:t>
      </w:r>
      <w:r>
        <w:t>Provide Feedback</w:t>
      </w:r>
      <w:bookmarkEnd w:id="32"/>
      <w:bookmarkEnd w:id="33"/>
    </w:p>
    <w:p w:rsidR="0065220E" w:rsidRPr="00433A8D" w:rsidRDefault="0065220E" w:rsidP="0065220E">
      <w:r w:rsidRPr="00433A8D">
        <w:t xml:space="preserve">You can click on the </w:t>
      </w:r>
      <w:hyperlink r:id="rId24">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F16ECD" w:rsidP="0065220E">
      <w:pPr>
        <w:keepNext/>
      </w:pPr>
      <w:r>
        <w:rPr>
          <w:noProof/>
        </w:rPr>
        <w:lastRenderedPageBreak/>
        <w:drawing>
          <wp:inline distT="0" distB="0" distL="0" distR="0">
            <wp:extent cx="5939790" cy="38811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1.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88112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9</w:t>
        </w:r>
      </w:fldSimple>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4" w:name="h.ou3b70uenda7" w:colFirst="0" w:colLast="0"/>
      <w:bookmarkStart w:id="35" w:name="_Toc443893575"/>
      <w:bookmarkStart w:id="36" w:name="_Toc474190258"/>
      <w:bookmarkEnd w:id="34"/>
      <w:r>
        <w:t>2</w:t>
      </w:r>
      <w:r w:rsidRPr="00433A8D">
        <w:t>.11. Start a new search</w:t>
      </w:r>
      <w:r w:rsidR="00BA0F66">
        <w:t xml:space="preserve"> with the new version of the search</w:t>
      </w:r>
      <w:bookmarkEnd w:id="35"/>
      <w:bookmarkEnd w:id="36"/>
    </w:p>
    <w:p w:rsidR="00BA0F66" w:rsidRDefault="00BA0F66" w:rsidP="0065220E"/>
    <w:p w:rsidR="00BA0F66" w:rsidRDefault="00BA0F66" w:rsidP="0065220E">
      <w:r>
        <w:t xml:space="preserve">We have recently released a new updated version of the search page, with several </w:t>
      </w:r>
      <w:r w:rsidR="001A3E70">
        <w:t xml:space="preserve">new and improved features.  </w:t>
      </w:r>
      <w:proofErr w:type="gramStart"/>
      <w:r w:rsidR="001A3E70">
        <w:t>To access the new version, use the “Try the new search page” at the top menu.</w:t>
      </w:r>
      <w:proofErr w:type="gramEnd"/>
      <w:r w:rsidR="001A3E70">
        <w:t xml:space="preserve"> </w:t>
      </w:r>
    </w:p>
    <w:p w:rsidR="00BA0F66" w:rsidRDefault="00BA0F66" w:rsidP="0065220E"/>
    <w:p w:rsidR="00BA0F66" w:rsidRDefault="00BA0F66" w:rsidP="0065220E">
      <w:r>
        <w:rPr>
          <w:noProof/>
        </w:rPr>
        <w:drawing>
          <wp:inline distT="0" distB="0" distL="0" distR="0">
            <wp:extent cx="5939790" cy="21393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2.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139315"/>
                    </a:xfrm>
                    <a:prstGeom prst="rect">
                      <a:avLst/>
                    </a:prstGeom>
                  </pic:spPr>
                </pic:pic>
              </a:graphicData>
            </a:graphic>
          </wp:inline>
        </w:drawing>
      </w:r>
    </w:p>
    <w:p w:rsidR="001A3E70" w:rsidRDefault="001A3E70" w:rsidP="0065220E">
      <w:r>
        <w:t xml:space="preserve">Figure </w:t>
      </w:r>
      <w:fldSimple w:instr=" SEQ Figure \* ARABIC ">
        <w:r w:rsidR="00624FAC">
          <w:rPr>
            <w:noProof/>
          </w:rPr>
          <w:t>10</w:t>
        </w:r>
      </w:fldSimple>
      <w:r>
        <w:t xml:space="preserve"> Use the menu at the top right to go to the new search page</w:t>
      </w:r>
    </w:p>
    <w:p w:rsidR="001A3E70" w:rsidRDefault="001A3E70" w:rsidP="0065220E"/>
    <w:p w:rsidR="001A3E70" w:rsidRDefault="001A3E70" w:rsidP="0065220E"/>
    <w:p w:rsidR="001A3E70" w:rsidRDefault="001A3E70" w:rsidP="0065220E"/>
    <w:p w:rsidR="001A3E70" w:rsidRDefault="001A3E70" w:rsidP="0065220E"/>
    <w:p w:rsidR="0065220E" w:rsidRPr="00433A8D" w:rsidRDefault="0065220E" w:rsidP="0065220E">
      <w:r w:rsidRPr="00433A8D">
        <w:lastRenderedPageBreak/>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sidR="00624FAC">
          <w:rPr>
            <w:noProof/>
          </w:rPr>
          <w:t>11</w:t>
        </w:r>
      </w:fldSimple>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704DD3" w:rsidRDefault="00704DD3" w:rsidP="0065220E">
      <w:bookmarkStart w:id="37" w:name="h.hxj5xacbw8m3" w:colFirst="0" w:colLast="0"/>
      <w:bookmarkEnd w:id="37"/>
      <w:r>
        <w:t xml:space="preserve">The next exercise demonstrates how to filter the query to include results from single publication.  Open the </w:t>
      </w:r>
      <w:r w:rsidR="000E54C9" w:rsidRPr="000E54C9">
        <w:rPr>
          <w:i/>
        </w:rPr>
        <w:t>References</w:t>
      </w:r>
      <w:r w:rsidR="000E54C9">
        <w:t xml:space="preserve"> widget at the left.  </w:t>
      </w:r>
      <w:r w:rsidR="00E77C63">
        <w:t>(</w:t>
      </w:r>
      <w:r w:rsidR="00E77C63">
        <w:fldChar w:fldCharType="begin"/>
      </w:r>
      <w:r w:rsidR="00E77C63">
        <w:instrText xml:space="preserve"> REF _Ref474186492 \h </w:instrText>
      </w:r>
      <w:r w:rsidR="00E77C63">
        <w:fldChar w:fldCharType="separate"/>
      </w:r>
      <w:r w:rsidR="00624FAC">
        <w:t xml:space="preserve">Figure </w:t>
      </w:r>
      <w:r w:rsidR="00624FAC">
        <w:rPr>
          <w:noProof/>
        </w:rPr>
        <w:t>12</w:t>
      </w:r>
      <w:r w:rsidR="00E77C63">
        <w:fldChar w:fldCharType="end"/>
      </w:r>
      <w:r w:rsidR="00E77C63">
        <w:t>)</w:t>
      </w:r>
    </w:p>
    <w:p w:rsidR="00704DD3" w:rsidRDefault="00704DD3" w:rsidP="0065220E"/>
    <w:p w:rsidR="000E54C9" w:rsidRDefault="00704DD3" w:rsidP="0065220E">
      <w:r>
        <w:rPr>
          <w:noProof/>
        </w:rPr>
        <w:drawing>
          <wp:inline distT="0" distB="0" distL="0" distR="0" wp14:anchorId="07C9D598" wp14:editId="6513D2DA">
            <wp:extent cx="5939790" cy="3209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560709" w:rsidRDefault="00560709" w:rsidP="0065220E">
      <w:bookmarkStart w:id="38" w:name="_Ref474186492"/>
      <w:r>
        <w:t xml:space="preserve">Figure </w:t>
      </w:r>
      <w:fldSimple w:instr=" SEQ Figure \* ARABIC ">
        <w:r w:rsidR="00624FAC">
          <w:rPr>
            <w:noProof/>
          </w:rPr>
          <w:t>12</w:t>
        </w:r>
      </w:fldSimple>
      <w:bookmarkEnd w:id="38"/>
      <w:r w:rsidRPr="00AF6E8C">
        <w:t xml:space="preserve"> </w:t>
      </w:r>
      <w:proofErr w:type="gramStart"/>
      <w:r>
        <w:t>Selecting</w:t>
      </w:r>
      <w:proofErr w:type="gramEnd"/>
      <w:r>
        <w:t xml:space="preserve"> a reference as a filter</w:t>
      </w:r>
    </w:p>
    <w:p w:rsidR="000E54C9" w:rsidRDefault="000E54C9" w:rsidP="0065220E"/>
    <w:p w:rsidR="00E77C63" w:rsidRDefault="00E77C63" w:rsidP="00E77C63">
      <w:r>
        <w:lastRenderedPageBreak/>
        <w:t xml:space="preserve">Click on the tag </w:t>
      </w:r>
      <w:r w:rsidRPr="000E54C9">
        <w:rPr>
          <w:i/>
        </w:rPr>
        <w:t>10.1021/nl0730155</w:t>
      </w:r>
      <w:r>
        <w:rPr>
          <w:i/>
        </w:rPr>
        <w:t xml:space="preserve"> </w:t>
      </w:r>
      <w:r>
        <w:t>– it will be added to the current filter and the search hits restricted to materials from only this publication (</w:t>
      </w:r>
      <w:r>
        <w:fldChar w:fldCharType="begin"/>
      </w:r>
      <w:r>
        <w:instrText xml:space="preserve"> REF _Ref474186516 \h </w:instrText>
      </w:r>
      <w:r>
        <w:fldChar w:fldCharType="separate"/>
      </w:r>
      <w:r w:rsidR="00624FAC">
        <w:t xml:space="preserve">Figure </w:t>
      </w:r>
      <w:r w:rsidR="00624FAC">
        <w:rPr>
          <w:noProof/>
        </w:rPr>
        <w:t>13</w:t>
      </w:r>
      <w:r>
        <w:fldChar w:fldCharType="end"/>
      </w:r>
      <w:r>
        <w:t>).</w:t>
      </w:r>
      <w:r w:rsidR="003B020D">
        <w:t xml:space="preserve"> Click on the link “more” to open more details about the material.  A link to the publication page appears.</w:t>
      </w:r>
    </w:p>
    <w:p w:rsidR="00E77C63" w:rsidRDefault="00E77C63" w:rsidP="0065220E"/>
    <w:p w:rsidR="0065220E" w:rsidRDefault="000E54C9" w:rsidP="0065220E">
      <w:r>
        <w:rPr>
          <w:noProof/>
        </w:rPr>
        <w:drawing>
          <wp:inline distT="0" distB="0" distL="0" distR="0" wp14:anchorId="662A5D13" wp14:editId="0241A076">
            <wp:extent cx="5939790" cy="32092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0E54C9" w:rsidRDefault="000E54C9" w:rsidP="0065220E"/>
    <w:p w:rsidR="000E54C9" w:rsidRDefault="00770262" w:rsidP="0065220E">
      <w:r>
        <w:t>This version of the search application includes a new tab “Export</w:t>
      </w:r>
      <w:proofErr w:type="gramStart"/>
      <w:r>
        <w:t>” ,</w:t>
      </w:r>
      <w:proofErr w:type="gramEnd"/>
      <w:r>
        <w:t xml:space="preserve"> allowing to download the query results in various formats. There are several options, defining what to do</w:t>
      </w:r>
      <w:r w:rsidR="00C6093B">
        <w:t xml:space="preserve">wnload and the format.  To </w:t>
      </w:r>
      <w:proofErr w:type="spellStart"/>
      <w:r w:rsidR="00C6093B">
        <w:t>sselect</w:t>
      </w:r>
      <w:proofErr w:type="spellEnd"/>
      <w:r w:rsidR="00C6093B">
        <w:t xml:space="preserve"> the Excel download, click on the XLSX icon and then click the “Download filtered entries as XLSX”.</w:t>
      </w:r>
    </w:p>
    <w:p w:rsidR="00291CDB" w:rsidRDefault="00291CDB" w:rsidP="00291CDB"/>
    <w:p w:rsidR="00291CDB" w:rsidRDefault="00291CDB" w:rsidP="00291CDB">
      <w:r>
        <w:rPr>
          <w:noProof/>
        </w:rPr>
        <w:drawing>
          <wp:inline distT="0" distB="0" distL="0" distR="0" wp14:anchorId="3FCCB0AC" wp14:editId="2AA279EC">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p>
    <w:p w:rsidR="00291CDB" w:rsidRDefault="00AB0C28" w:rsidP="0065220E">
      <w:pPr>
        <w:rPr>
          <w:rFonts w:asciiTheme="majorHAnsi" w:eastAsiaTheme="majorEastAsia" w:hAnsiTheme="majorHAnsi" w:cstheme="majorBidi"/>
          <w:b/>
          <w:bCs/>
          <w:caps/>
          <w:color w:val="FF5050"/>
          <w:sz w:val="56"/>
          <w:szCs w:val="32"/>
        </w:rPr>
      </w:pPr>
      <w:proofErr w:type="gramStart"/>
      <w:r>
        <w:t>This  completes</w:t>
      </w:r>
      <w:proofErr w:type="gramEnd"/>
      <w:r>
        <w:t xml:space="preserve"> the search and download exercise. You may explore other search and download options.</w:t>
      </w: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9" w:name="_Toc443893576"/>
      <w:bookmarkStart w:id="40" w:name="_Toc474190259"/>
      <w:r>
        <w:lastRenderedPageBreak/>
        <w:t xml:space="preserve">3. </w:t>
      </w:r>
      <w:r w:rsidRPr="00433A8D">
        <w:t>Download data from within R</w:t>
      </w:r>
      <w:bookmarkEnd w:id="39"/>
      <w:bookmarkEnd w:id="40"/>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1" w:name="h.er1lu8qr6otw" w:colFirst="0" w:colLast="0"/>
      <w:bookmarkStart w:id="42" w:name="_Toc443893577"/>
      <w:bookmarkStart w:id="43" w:name="_Toc474190260"/>
      <w:bookmarkEnd w:id="41"/>
      <w:r>
        <w:t xml:space="preserve">3.1 Install the </w:t>
      </w:r>
      <w:r>
        <w:rPr>
          <w:i/>
        </w:rPr>
        <w:t>renm</w:t>
      </w:r>
      <w:r>
        <w:t xml:space="preserve"> package</w:t>
      </w:r>
      <w:bookmarkEnd w:id="42"/>
      <w:bookmarkEnd w:id="43"/>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4" w:name="h.a490g4wgb3zl" w:colFirst="0" w:colLast="0"/>
      <w:bookmarkStart w:id="45" w:name="_Toc443893578"/>
      <w:bookmarkStart w:id="46" w:name="_Toc474190261"/>
      <w:bookmarkEnd w:id="44"/>
      <w:r>
        <w:t>3</w:t>
      </w:r>
      <w:r w:rsidRPr="00433A8D">
        <w:t>.2 browsing the data in R</w:t>
      </w:r>
      <w:bookmarkEnd w:id="45"/>
      <w:bookmarkEnd w:id="46"/>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362C187E" wp14:editId="54B477BC">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bookmarkStart w:id="47" w:name="_Ref474186516"/>
      <w:r>
        <w:t xml:space="preserve">Figure </w:t>
      </w:r>
      <w:fldSimple w:instr=" SEQ Figure \* ARABIC ">
        <w:r w:rsidR="00624FAC">
          <w:rPr>
            <w:noProof/>
          </w:rPr>
          <w:t>13</w:t>
        </w:r>
      </w:fldSimple>
      <w:bookmarkEnd w:id="47"/>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8" w:name="h.luctlgju8zjd" w:colFirst="0" w:colLast="0"/>
      <w:bookmarkStart w:id="49" w:name="_Toc443893579"/>
      <w:bookmarkStart w:id="50" w:name="_Toc474190262"/>
      <w:bookmarkEnd w:id="48"/>
      <w:r w:rsidRPr="00433A8D">
        <w:t>2.3 Download the data on the nanomaterials</w:t>
      </w:r>
      <w:bookmarkEnd w:id="49"/>
      <w:bookmarkEnd w:id="50"/>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51" w:name="_Toc474190263"/>
      <w:r>
        <w:lastRenderedPageBreak/>
        <w:t xml:space="preserve">4. </w:t>
      </w:r>
      <w:r w:rsidRPr="00433A8D">
        <w:t>Data preparation &amp; Upload</w:t>
      </w:r>
      <w:bookmarkEnd w:id="51"/>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2" w:name="h.2kqq7klj6xg2" w:colFirst="0" w:colLast="0"/>
      <w:bookmarkStart w:id="53" w:name="_Toc474190264"/>
      <w:bookmarkEnd w:id="52"/>
      <w:r>
        <w:t>4</w:t>
      </w:r>
      <w:r w:rsidRPr="00433A8D">
        <w:t>.1. Download the files from this folder</w:t>
      </w:r>
      <w:bookmarkEnd w:id="53"/>
    </w:p>
    <w:p w:rsidR="009439E9" w:rsidRDefault="009439E9" w:rsidP="00447C0C"/>
    <w:p w:rsidR="005051EA" w:rsidRDefault="001F20F7" w:rsidP="00447C0C">
      <w:hyperlink r:id="rId38" w:history="1">
        <w:r w:rsidR="005051EA" w:rsidRPr="00304D57">
          <w:rPr>
            <w:rStyle w:val="Hyperlink"/>
          </w:rPr>
          <w:t>https://drive.google.com/drive/folders/0B55jmD17Vg55dVJqX3RXQ1JHMUk</w:t>
        </w:r>
      </w:hyperlink>
    </w:p>
    <w:p w:rsidR="005051EA" w:rsidRPr="00433A8D" w:rsidRDefault="005051EA" w:rsidP="00447C0C"/>
    <w:p w:rsidR="00447C0C" w:rsidRPr="00433A8D" w:rsidRDefault="00447C0C" w:rsidP="00447C0C">
      <w:pPr>
        <w:pStyle w:val="Heading2"/>
      </w:pPr>
      <w:bookmarkStart w:id="54" w:name="h.oj9yxicgzvck" w:colFirst="0" w:colLast="0"/>
      <w:bookmarkStart w:id="55" w:name="_Toc474190265"/>
      <w:bookmarkEnd w:id="54"/>
      <w:r>
        <w:t>4</w:t>
      </w:r>
      <w:r w:rsidRPr="00433A8D">
        <w:t xml:space="preserve">.2. Go to </w:t>
      </w:r>
      <w:hyperlink r:id="rId39">
        <w:r w:rsidRPr="00433A8D">
          <w:rPr>
            <w:color w:val="1155CC"/>
            <w:u w:val="single"/>
          </w:rPr>
          <w:t>https://apps.ideaconsult.net/enmtest</w:t>
        </w:r>
        <w:bookmarkEnd w:id="55"/>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6" w:name="h.4e3w8it1b40j" w:colFirst="0" w:colLast="0"/>
      <w:bookmarkStart w:id="57" w:name="_Toc474190266"/>
      <w:bookmarkEnd w:id="56"/>
      <w:r>
        <w:t>4</w:t>
      </w:r>
      <w:r w:rsidRPr="00433A8D">
        <w:t>.3. Use the menu</w:t>
      </w:r>
      <w:bookmarkEnd w:id="57"/>
      <w:r w:rsidRPr="00433A8D">
        <w:t xml:space="preserve"> </w:t>
      </w:r>
    </w:p>
    <w:p w:rsidR="00447C0C" w:rsidRPr="00433A8D" w:rsidRDefault="00F7545A" w:rsidP="00447C0C">
      <w:pPr>
        <w:pStyle w:val="Heading2"/>
      </w:pPr>
      <w:bookmarkStart w:id="58" w:name="h.aezl47wht6oq" w:colFirst="0" w:colLast="0"/>
      <w:bookmarkStart w:id="59" w:name="_Toc474190267"/>
      <w:bookmarkEnd w:id="58"/>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9"/>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0" w:name="h.tes670umcx6" w:colFirst="0" w:colLast="0"/>
      <w:bookmarkStart w:id="61" w:name="_Toc474190268"/>
      <w:bookmarkEnd w:id="60"/>
      <w:r>
        <w:t>4</w:t>
      </w:r>
      <w:r w:rsidRPr="00433A8D">
        <w:t>.3. Using the web form for upload</w:t>
      </w:r>
      <w:bookmarkEnd w:id="61"/>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2" w:name="h.hu1bjpj231j2" w:colFirst="0" w:colLast="0"/>
      <w:bookmarkEnd w:id="62"/>
    </w:p>
    <w:p w:rsidR="00447C0C" w:rsidRPr="00433A8D" w:rsidRDefault="00447C0C" w:rsidP="00447C0C">
      <w:pPr>
        <w:pStyle w:val="Heading2"/>
      </w:pPr>
      <w:bookmarkStart w:id="63" w:name="_Toc474190269"/>
      <w:r>
        <w:t>4</w:t>
      </w:r>
      <w:r w:rsidRPr="00433A8D">
        <w:t>.4. View the uploaded materials</w:t>
      </w:r>
      <w:bookmarkEnd w:id="63"/>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721E41" w:rsidRDefault="00447C0C" w:rsidP="00447C0C">
      <w:pPr>
        <w:pStyle w:val="Heading2"/>
      </w:pPr>
      <w:bookmarkStart w:id="64" w:name="h.u9ui852mp80v" w:colFirst="0" w:colLast="0"/>
      <w:bookmarkStart w:id="65" w:name="_Toc474190270"/>
      <w:bookmarkEnd w:id="64"/>
      <w:r>
        <w:t>4</w:t>
      </w:r>
      <w:r w:rsidRPr="00433A8D">
        <w:t xml:space="preserve">.5. </w:t>
      </w:r>
      <w:r w:rsidR="00721E41">
        <w:t>Upload MODENA biological characterisation data</w:t>
      </w:r>
      <w:bookmarkEnd w:id="65"/>
    </w:p>
    <w:p w:rsidR="00447C0C" w:rsidRPr="00433A8D" w:rsidRDefault="00447C0C" w:rsidP="00721E41">
      <w:r w:rsidRPr="00433A8D">
        <w:t>R</w:t>
      </w:r>
      <w:r w:rsidR="00721E41">
        <w:t>epeat the upload with the step 4</w:t>
      </w:r>
      <w:r w:rsidRPr="00433A8D">
        <w:t xml:space="preserve">.3. </w:t>
      </w:r>
      <w:proofErr w:type="gramStart"/>
      <w:r w:rsidRPr="00433A8D">
        <w:t>and</w:t>
      </w:r>
      <w:proofErr w:type="gramEnd"/>
      <w:r w:rsidRPr="00433A8D">
        <w:t xml:space="preserve"> MODENA-modelling-tox.json in order to upload biological characterisation data.</w:t>
      </w:r>
    </w:p>
    <w:p w:rsidR="00721E41" w:rsidRDefault="00447C0C" w:rsidP="00447C0C">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p>
    <w:p w:rsidR="00721E41" w:rsidRDefault="00721E41" w:rsidP="00447C0C"/>
    <w:p w:rsidR="00721E41" w:rsidRDefault="00721E41" w:rsidP="00447C0C"/>
    <w:p w:rsidR="00721E41" w:rsidRDefault="00721E41" w:rsidP="00721E41">
      <w:pPr>
        <w:pStyle w:val="Heading2"/>
      </w:pPr>
      <w:bookmarkStart w:id="66" w:name="_Toc474190271"/>
      <w:r>
        <w:t>4.6</w:t>
      </w:r>
      <w:r w:rsidRPr="00433A8D">
        <w:t xml:space="preserve">. </w:t>
      </w:r>
      <w:r>
        <w:t>UPLOAD DOSE RESPONSE DATA</w:t>
      </w:r>
      <w:bookmarkEnd w:id="66"/>
    </w:p>
    <w:p w:rsidR="00721E41" w:rsidRDefault="00721E41" w:rsidP="00721E41"/>
    <w:p w:rsidR="00721E41" w:rsidRDefault="00721E41" w:rsidP="00721E41">
      <w:r>
        <w:t xml:space="preserve">Download LDH assay data, generated by FP7 MARINA project (KI, [1]) from </w:t>
      </w:r>
      <w:hyperlink r:id="rId49" w:history="1">
        <w:r w:rsidRPr="00304D57">
          <w:rPr>
            <w:rStyle w:val="Hyperlink"/>
          </w:rPr>
          <w:t>https://github.com/enanomapper/tutorials/tree/master/Hackathon_on_templates_for_data_collection/upload/blocks</w:t>
        </w:r>
      </w:hyperlink>
      <w:r>
        <w:t xml:space="preserve"> </w:t>
      </w:r>
    </w:p>
    <w:p w:rsidR="00721E41" w:rsidRDefault="00721E41" w:rsidP="00721E41"/>
    <w:p w:rsidR="00721E41" w:rsidRPr="00433A8D" w:rsidRDefault="00721E41" w:rsidP="00721E41">
      <w:r>
        <w:t xml:space="preserve">There are two files, </w:t>
      </w:r>
      <w:r w:rsidRPr="00721E41">
        <w:t>MARINA-invitro-WP09-P32-NM103TiO2-HMDM_Cytotoxity_LDH.xls</w:t>
      </w:r>
      <w:r>
        <w:t xml:space="preserve"> and </w:t>
      </w:r>
      <w:r w:rsidRPr="00721E41">
        <w:t>MARINA-</w:t>
      </w:r>
      <w:proofErr w:type="spellStart"/>
      <w:r w:rsidRPr="00721E41">
        <w:t>invitro</w:t>
      </w:r>
      <w:proofErr w:type="spellEnd"/>
      <w:r w:rsidRPr="00721E41">
        <w:t>-</w:t>
      </w:r>
      <w:proofErr w:type="spellStart"/>
      <w:r w:rsidRPr="00721E41">
        <w:t>config.json</w:t>
      </w:r>
      <w:proofErr w:type="spellEnd"/>
      <w:r>
        <w:t xml:space="preserve">. The Excel file is a typical format used in many </w:t>
      </w:r>
      <w:proofErr w:type="spellStart"/>
      <w:r>
        <w:t>NanoSafetyCluster</w:t>
      </w:r>
      <w:proofErr w:type="spellEnd"/>
      <w:r>
        <w:t xml:space="preserve"> projects, and consists of several worksheets.  </w:t>
      </w:r>
      <w:r w:rsidRPr="00433A8D">
        <w:t>Rep</w:t>
      </w:r>
      <w:r>
        <w:t>eat the upload with the step 4.3</w:t>
      </w:r>
      <w:r w:rsidRPr="00433A8D">
        <w:t xml:space="preserve">. </w:t>
      </w:r>
      <w:proofErr w:type="gramStart"/>
      <w:r>
        <w:t>with</w:t>
      </w:r>
      <w:proofErr w:type="gramEnd"/>
      <w:r>
        <w:t xml:space="preserve"> these files</w:t>
      </w:r>
      <w:r w:rsidRPr="00433A8D">
        <w:t>.</w:t>
      </w:r>
    </w:p>
    <w:p w:rsidR="005051EA" w:rsidRDefault="005051EA" w:rsidP="00447C0C">
      <w:r>
        <w:t>[1]</w:t>
      </w:r>
      <w:r>
        <w:tab/>
        <w:t xml:space="preserve">L. </w:t>
      </w:r>
      <w:proofErr w:type="spellStart"/>
      <w:r>
        <w:t>Farcal</w:t>
      </w:r>
      <w:proofErr w:type="spellEnd"/>
      <w:r>
        <w:t xml:space="preserve">, F. Torres </w:t>
      </w:r>
      <w:proofErr w:type="spellStart"/>
      <w:r>
        <w:t>Andón</w:t>
      </w:r>
      <w:proofErr w:type="spellEnd"/>
      <w:r>
        <w:t xml:space="preserve">, L. Di Cristo, B. M. </w:t>
      </w:r>
      <w:proofErr w:type="spellStart"/>
      <w:r>
        <w:t>Rotoli</w:t>
      </w:r>
      <w:proofErr w:type="spellEnd"/>
      <w:r>
        <w:t xml:space="preserve">, O. </w:t>
      </w:r>
      <w:proofErr w:type="spellStart"/>
      <w:r>
        <w:t>Bussolati</w:t>
      </w:r>
      <w:proofErr w:type="spellEnd"/>
      <w:r>
        <w:t xml:space="preserve">, E. Bergamaschi, A. </w:t>
      </w:r>
      <w:proofErr w:type="spellStart"/>
      <w:r>
        <w:t>Mech</w:t>
      </w:r>
      <w:proofErr w:type="spellEnd"/>
      <w:r>
        <w:t xml:space="preserve">, N. B. Hartmann, K. Rasmussen, J. </w:t>
      </w:r>
      <w:proofErr w:type="spellStart"/>
      <w:r>
        <w:t>Riego-Sintes</w:t>
      </w:r>
      <w:proofErr w:type="spellEnd"/>
      <w:r>
        <w:t xml:space="preserve">, J. </w:t>
      </w:r>
      <w:proofErr w:type="spellStart"/>
      <w:r>
        <w:t>Ponti</w:t>
      </w:r>
      <w:proofErr w:type="spellEnd"/>
      <w:r>
        <w:t xml:space="preserve">, A. </w:t>
      </w:r>
      <w:proofErr w:type="spellStart"/>
      <w:r>
        <w:t>Kinsner-Ovaskainen</w:t>
      </w:r>
      <w:proofErr w:type="spellEnd"/>
      <w:r>
        <w:t xml:space="preserve">, F. Rossi, A. </w:t>
      </w:r>
      <w:proofErr w:type="spellStart"/>
      <w:r>
        <w:t>Oomen</w:t>
      </w:r>
      <w:proofErr w:type="spellEnd"/>
      <w:r>
        <w:t xml:space="preserve">, P. </w:t>
      </w:r>
      <w:proofErr w:type="spellStart"/>
      <w:r>
        <w:t>Bos</w:t>
      </w:r>
      <w:proofErr w:type="spellEnd"/>
      <w:r>
        <w:t xml:space="preserve">, R. Chen, R. Bai, C. Chen, L. Rocks, N. Fulton, B. Ross, G. Hutchison, L. Tran, S. </w:t>
      </w:r>
      <w:proofErr w:type="spellStart"/>
      <w:r>
        <w:t>Mues</w:t>
      </w:r>
      <w:proofErr w:type="spellEnd"/>
      <w:r>
        <w:t xml:space="preserve">, R. </w:t>
      </w:r>
      <w:proofErr w:type="spellStart"/>
      <w:r>
        <w:t>Ossig</w:t>
      </w:r>
      <w:proofErr w:type="spellEnd"/>
      <w:r>
        <w:t xml:space="preserve">, J. </w:t>
      </w:r>
      <w:proofErr w:type="spellStart"/>
      <w:r>
        <w:t>Schnekenburger</w:t>
      </w:r>
      <w:proofErr w:type="spellEnd"/>
      <w:r>
        <w:t xml:space="preserve">, L. Campagnolo, L. </w:t>
      </w:r>
      <w:proofErr w:type="spellStart"/>
      <w:r>
        <w:t>Vecchione</w:t>
      </w:r>
      <w:proofErr w:type="spellEnd"/>
      <w:r>
        <w:t xml:space="preserve">, A. </w:t>
      </w:r>
      <w:proofErr w:type="spellStart"/>
      <w:r>
        <w:t>Pietroiusti</w:t>
      </w:r>
      <w:proofErr w:type="spellEnd"/>
      <w:r>
        <w:t xml:space="preserve">, and B. </w:t>
      </w:r>
      <w:proofErr w:type="spellStart"/>
      <w:r>
        <w:t>Fadeel</w:t>
      </w:r>
      <w:proofErr w:type="spellEnd"/>
      <w:r>
        <w:t xml:space="preserve">, “Comprehensive In Vitro Toxicity Testing of a Panel of Representative Oxide Nanomaterials: First Steps towards an Intelligent Testing Strategy,” </w:t>
      </w:r>
      <w:proofErr w:type="spellStart"/>
      <w:r>
        <w:rPr>
          <w:i/>
          <w:iCs/>
        </w:rPr>
        <w:t>PLoS</w:t>
      </w:r>
      <w:proofErr w:type="spellEnd"/>
      <w:r>
        <w:rPr>
          <w:i/>
          <w:iCs/>
        </w:rPr>
        <w:t xml:space="preserve"> One</w:t>
      </w:r>
      <w:r>
        <w:t>, vol. 10, no. 5, p. e0127174, May 2015.</w:t>
      </w:r>
    </w:p>
    <w:p w:rsidR="00721E41" w:rsidRDefault="00721E41" w:rsidP="00447C0C"/>
    <w:p w:rsidR="00721E41" w:rsidRDefault="00721E41" w:rsidP="00721E41">
      <w:pPr>
        <w:pStyle w:val="Heading2"/>
      </w:pPr>
      <w:bookmarkStart w:id="67" w:name="_Toc474190272"/>
      <w:r>
        <w:t>4.7</w:t>
      </w:r>
      <w:r w:rsidRPr="00433A8D">
        <w:t xml:space="preserve">. </w:t>
      </w:r>
      <w:r>
        <w:t>UPLOAD DATA in JRC/NANoREG template (Advanced)</w:t>
      </w:r>
      <w:bookmarkEnd w:id="67"/>
    </w:p>
    <w:p w:rsidR="00721E41" w:rsidRDefault="00721E41" w:rsidP="00721E41"/>
    <w:p w:rsidR="00721E41" w:rsidRDefault="00721E41" w:rsidP="00721E41">
      <w:pPr>
        <w:rPr>
          <w:rFonts w:asciiTheme="majorHAnsi" w:hAnsiTheme="majorHAnsi"/>
        </w:rPr>
      </w:pPr>
      <w:r>
        <w:t xml:space="preserve">Download LDH template and the corresponding JSON configuration </w:t>
      </w:r>
      <w:proofErr w:type="gramStart"/>
      <w:r>
        <w:t xml:space="preserve">from  </w:t>
      </w:r>
      <w:proofErr w:type="gramEnd"/>
      <w:r>
        <w:rPr>
          <w:rFonts w:asciiTheme="majorHAnsi" w:hAnsiTheme="majorHAnsi"/>
        </w:rPr>
        <w:fldChar w:fldCharType="begin"/>
      </w:r>
      <w:r>
        <w:rPr>
          <w:rFonts w:asciiTheme="majorHAnsi" w:hAnsiTheme="majorHAnsi"/>
        </w:rPr>
        <w:instrText xml:space="preserve"> HYPERLINK "</w:instrText>
      </w:r>
      <w:r w:rsidRPr="00721E41">
        <w:rPr>
          <w:rFonts w:asciiTheme="majorHAnsi" w:hAnsiTheme="majorHAnsi"/>
        </w:rPr>
        <w:instrText>https://github.com/enanomapper/tutorials/tree/master/Hackathon_on_templates_for_data_collection/upload/columns</w:instrText>
      </w:r>
      <w:r>
        <w:rPr>
          <w:rFonts w:asciiTheme="majorHAnsi" w:hAnsiTheme="majorHAnsi"/>
        </w:rPr>
        <w:instrText xml:space="preserve">" </w:instrText>
      </w:r>
      <w:r>
        <w:rPr>
          <w:rFonts w:asciiTheme="majorHAnsi" w:hAnsiTheme="majorHAnsi"/>
        </w:rPr>
        <w:fldChar w:fldCharType="separate"/>
      </w:r>
      <w:r w:rsidRPr="00304D57">
        <w:rPr>
          <w:rStyle w:val="Hyperlink"/>
          <w:rFonts w:asciiTheme="majorHAnsi" w:hAnsiTheme="majorHAnsi"/>
        </w:rPr>
        <w:t>https://github.com/enanomapper/tutorials/tree/master/Hackathon_on_templates_for_data_collection/upload/columns</w:t>
      </w:r>
      <w:r>
        <w:rPr>
          <w:rFonts w:asciiTheme="majorHAnsi" w:hAnsiTheme="majorHAnsi"/>
        </w:rPr>
        <w:fldChar w:fldCharType="end"/>
      </w:r>
    </w:p>
    <w:p w:rsidR="00721E41" w:rsidRDefault="00721E41" w:rsidP="00721E41"/>
    <w:p w:rsidR="00874264" w:rsidRDefault="00721E41" w:rsidP="00721E41">
      <w:r>
        <w:t xml:space="preserve">There are two files, </w:t>
      </w:r>
      <w:hyperlink r:id="rId50" w:history="1">
        <w:r w:rsidRPr="00304D57">
          <w:rPr>
            <w:rStyle w:val="Hyperlink"/>
          </w:rPr>
          <w:t>datatemplate_INVITRO_CYTOTOXICITY_LDH.xlsx</w:t>
        </w:r>
      </w:hyperlink>
      <w:r>
        <w:t xml:space="preserve"> and </w:t>
      </w:r>
      <w:proofErr w:type="spellStart"/>
      <w:r w:rsidRPr="00721E41">
        <w:t>in_vitro_Cytotoxicity_LDH_</w:t>
      </w:r>
      <w:proofErr w:type="gramStart"/>
      <w:r w:rsidRPr="00721E41">
        <w:t>sheet.json</w:t>
      </w:r>
      <w:proofErr w:type="spellEnd"/>
      <w:r>
        <w:t xml:space="preserve"> .</w:t>
      </w:r>
      <w:proofErr w:type="gramEnd"/>
      <w:r>
        <w:t xml:space="preserve">  T</w:t>
      </w:r>
      <w:r w:rsidR="00874264">
        <w:t xml:space="preserve">he Excel file is part of the </w:t>
      </w:r>
      <w:proofErr w:type="spellStart"/>
      <w:r w:rsidR="00874264">
        <w:t>eNanoMapper</w:t>
      </w:r>
      <w:proofErr w:type="spellEnd"/>
      <w:r w:rsidR="00874264">
        <w:t xml:space="preserve"> release of data entry templates, based on JRC/</w:t>
      </w:r>
      <w:proofErr w:type="spellStart"/>
      <w:r w:rsidR="00874264">
        <w:t>NANoREG</w:t>
      </w:r>
      <w:proofErr w:type="spellEnd"/>
      <w:r w:rsidR="00874264">
        <w:t xml:space="preserve"> templates. </w:t>
      </w:r>
      <w:proofErr w:type="gramStart"/>
      <w:r w:rsidR="00874264">
        <w:t xml:space="preserve">More information at </w:t>
      </w:r>
      <w:r w:rsidR="00874264" w:rsidRPr="00874264">
        <w:t>https://github.com/enanomapper/tutorials/tree/master/DataTemplates</w:t>
      </w:r>
      <w:r w:rsidR="00874264">
        <w:t>.</w:t>
      </w:r>
      <w:proofErr w:type="gramEnd"/>
    </w:p>
    <w:p w:rsidR="00874264" w:rsidRDefault="00874264" w:rsidP="00721E41"/>
    <w:p w:rsidR="00874264" w:rsidRDefault="00874264" w:rsidP="00721E41"/>
    <w:p w:rsidR="00874264" w:rsidRDefault="00874264" w:rsidP="00721E41">
      <w:r>
        <w:t>In this exercise the template is (almost) empty and before upload the data has to be entered. You may use the data from the file in 4.6 or enter your own data.</w:t>
      </w:r>
    </w:p>
    <w:p w:rsidR="00874264" w:rsidRDefault="00874264" w:rsidP="00721E41"/>
    <w:p w:rsidR="00721E41" w:rsidRPr="00433A8D" w:rsidRDefault="00721E41" w:rsidP="00721E41">
      <w:r w:rsidRPr="00433A8D">
        <w:t>Rep</w:t>
      </w:r>
      <w:r>
        <w:t>eat the upload with the step 4.3</w:t>
      </w:r>
      <w:r w:rsidRPr="00433A8D">
        <w:t xml:space="preserve">. </w:t>
      </w:r>
      <w:proofErr w:type="gramStart"/>
      <w:r>
        <w:t>with</w:t>
      </w:r>
      <w:proofErr w:type="gramEnd"/>
      <w:r>
        <w:t xml:space="preserve"> these files</w:t>
      </w:r>
      <w:r w:rsidRPr="00433A8D">
        <w:t>.</w:t>
      </w:r>
    </w:p>
    <w:p w:rsidR="00721E41" w:rsidRDefault="00721E41" w:rsidP="00721E41">
      <w:pPr>
        <w:rPr>
          <w:rFonts w:asciiTheme="majorHAnsi" w:hAnsiTheme="majorHAnsi"/>
        </w:rPr>
      </w:pPr>
      <w:r w:rsidRPr="00591094">
        <w:rPr>
          <w:rFonts w:asciiTheme="majorHAnsi" w:hAnsiTheme="majorHAnsi"/>
        </w:rPr>
        <w:br w:type="page"/>
      </w:r>
    </w:p>
    <w:p w:rsidR="00721E41" w:rsidRDefault="00721E41" w:rsidP="00721E41"/>
    <w:p w:rsidR="00721E41" w:rsidRPr="00591094" w:rsidRDefault="00721E41" w:rsidP="00447C0C">
      <w:pPr>
        <w:rPr>
          <w:rFonts w:asciiTheme="majorHAnsi" w:hAnsiTheme="majorHAnsi"/>
        </w:rPr>
      </w:pPr>
    </w:p>
    <w:p w:rsidR="00447C0C" w:rsidRPr="00433A8D" w:rsidRDefault="00447C0C" w:rsidP="00447C0C">
      <w:pPr>
        <w:pStyle w:val="Heading1"/>
      </w:pPr>
      <w:bookmarkStart w:id="68" w:name="_Toc474190273"/>
      <w:r>
        <w:t xml:space="preserve">5. </w:t>
      </w:r>
      <w:r w:rsidRPr="00433A8D">
        <w:t>Data visualization</w:t>
      </w:r>
      <w:bookmarkEnd w:id="68"/>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9" w:name="h.cubd4quw85f9" w:colFirst="0" w:colLast="0"/>
      <w:bookmarkStart w:id="70" w:name="_Toc474190274"/>
      <w:bookmarkEnd w:id="69"/>
      <w:r>
        <w:t>5</w:t>
      </w:r>
      <w:r w:rsidRPr="00433A8D">
        <w:t>.1 browse the examples</w:t>
      </w:r>
      <w:bookmarkEnd w:id="70"/>
    </w:p>
    <w:p w:rsidR="00447C0C" w:rsidRPr="00433A8D" w:rsidRDefault="00447C0C" w:rsidP="00447C0C">
      <w:r w:rsidRPr="00433A8D">
        <w:t xml:space="preserve">Go to the following website and try </w:t>
      </w:r>
      <w:hyperlink r:id="rId51">
        <w:r w:rsidRPr="00433A8D">
          <w:rPr>
            <w:color w:val="1155CC"/>
            <w:u w:val="single"/>
          </w:rPr>
          <w:t>the various examples</w:t>
        </w:r>
      </w:hyperlink>
      <w:r w:rsidRPr="00433A8D">
        <w:t xml:space="preserve">. These JavaScript-enriched HTML pages use </w:t>
      </w:r>
      <w:hyperlink r:id="rId52">
        <w:r w:rsidRPr="00433A8D">
          <w:rPr>
            <w:color w:val="1155CC"/>
            <w:u w:val="single"/>
          </w:rPr>
          <w:t>ambit.js</w:t>
        </w:r>
      </w:hyperlink>
      <w:r w:rsidRPr="00433A8D">
        <w:t xml:space="preserve"> and </w:t>
      </w:r>
      <w:hyperlink r:id="rId53">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4"/>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5">
        <w:r w:rsidRPr="00433A8D">
          <w:rPr>
            <w:color w:val="1155CC"/>
            <w:u w:val="single"/>
          </w:rPr>
          <w:t>example 5</w:t>
        </w:r>
      </w:hyperlink>
      <w:r w:rsidRPr="00433A8D">
        <w:t xml:space="preserve">, </w:t>
      </w:r>
      <w:hyperlink r:id="rId56">
        <w:r w:rsidRPr="00433A8D">
          <w:rPr>
            <w:color w:val="1155CC"/>
            <w:u w:val="single"/>
          </w:rPr>
          <w:t>example 9</w:t>
        </w:r>
      </w:hyperlink>
      <w:r w:rsidRPr="00433A8D">
        <w:t xml:space="preserve">, </w:t>
      </w:r>
      <w:hyperlink r:id="rId57">
        <w:r w:rsidRPr="00433A8D">
          <w:rPr>
            <w:color w:val="1155CC"/>
            <w:u w:val="single"/>
          </w:rPr>
          <w:t>example 10</w:t>
        </w:r>
      </w:hyperlink>
      <w:r w:rsidRPr="00433A8D">
        <w:t xml:space="preserve">, and </w:t>
      </w:r>
      <w:hyperlink r:id="rId58">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9"/>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71" w:name="h.jy7cqxi9bub8" w:colFirst="0" w:colLast="0"/>
      <w:bookmarkStart w:id="72" w:name="_Toc474190275"/>
      <w:bookmarkEnd w:id="71"/>
      <w:r>
        <w:t>5</w:t>
      </w:r>
      <w:r w:rsidRPr="00433A8D">
        <w:t>.2 titanium dioxide</w:t>
      </w:r>
      <w:bookmarkEnd w:id="72"/>
    </w:p>
    <w:p w:rsidR="00447C0C" w:rsidRPr="00433A8D" w:rsidRDefault="00447C0C" w:rsidP="00447C0C">
      <w:r w:rsidRPr="00433A8D">
        <w:t xml:space="preserve">Open this page to view a summary of titanium dioxides in data.enanomapper.net: </w:t>
      </w:r>
      <w:hyperlink r:id="rId60">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61"/>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2"/>
      <w:footerReference w:type="default" r:id="rId63"/>
      <w:headerReference w:type="first" r:id="rId64"/>
      <w:footerReference w:type="first" r:id="rId65"/>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0F7" w:rsidRDefault="001F20F7" w:rsidP="00F43162">
      <w:r>
        <w:separator/>
      </w:r>
    </w:p>
  </w:endnote>
  <w:endnote w:type="continuationSeparator" w:id="0">
    <w:p w:rsidR="001F20F7" w:rsidRDefault="001F20F7"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721E41" w:rsidTr="0034732C">
      <w:tc>
        <w:tcPr>
          <w:tcW w:w="1913" w:type="dxa"/>
        </w:tcPr>
        <w:p w:rsidR="00721E41" w:rsidRDefault="00721E41" w:rsidP="00B94D46">
          <w:pPr>
            <w:pStyle w:val="Footer"/>
            <w:jc w:val="left"/>
          </w:pPr>
          <w:r>
            <w:t>eNanoMapper</w:t>
          </w:r>
        </w:p>
      </w:tc>
      <w:tc>
        <w:tcPr>
          <w:tcW w:w="1730" w:type="dxa"/>
        </w:tcPr>
        <w:p w:rsidR="00721E41" w:rsidRDefault="00721E41" w:rsidP="00B94D46">
          <w:pPr>
            <w:pStyle w:val="Footer"/>
          </w:pPr>
          <w:r>
            <w:t>604134</w:t>
          </w:r>
        </w:p>
      </w:tc>
      <w:tc>
        <w:tcPr>
          <w:tcW w:w="1922" w:type="dxa"/>
        </w:tcPr>
        <w:p w:rsidR="00721E41" w:rsidRDefault="00721E41" w:rsidP="00732C8A">
          <w:pPr>
            <w:pStyle w:val="Footer"/>
          </w:pPr>
          <w:r>
            <w:fldChar w:fldCharType="begin"/>
          </w:r>
          <w:r>
            <w:instrText xml:space="preserve"> DATE \@ "d MMMM yyyy" </w:instrText>
          </w:r>
          <w:r>
            <w:fldChar w:fldCharType="separate"/>
          </w:r>
          <w:r w:rsidR="00CA0140">
            <w:rPr>
              <w:noProof/>
            </w:rPr>
            <w:t>7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721E41" w:rsidRDefault="00721E41" w:rsidP="0034732C">
              <w:pPr>
                <w:pStyle w:val="Footer"/>
              </w:pPr>
              <w:r>
                <w:rPr>
                  <w:lang w:val="sl-SI"/>
                </w:rPr>
                <w:t>ENM TUTORIALS</w:t>
              </w:r>
            </w:p>
          </w:tc>
        </w:sdtContent>
      </w:sdt>
      <w:tc>
        <w:tcPr>
          <w:tcW w:w="2019" w:type="dxa"/>
        </w:tcPr>
        <w:p w:rsidR="00721E41" w:rsidRDefault="00721E41"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A0140">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A0140">
            <w:rPr>
              <w:b/>
              <w:bCs/>
              <w:noProof/>
            </w:rPr>
            <w:t>24</w:t>
          </w:r>
          <w:r>
            <w:rPr>
              <w:b/>
              <w:bCs/>
              <w:sz w:val="24"/>
              <w:szCs w:val="24"/>
            </w:rPr>
            <w:fldChar w:fldCharType="end"/>
          </w:r>
        </w:p>
      </w:tc>
    </w:tr>
  </w:tbl>
  <w:p w:rsidR="00721E41" w:rsidRPr="00B94D46" w:rsidRDefault="00721E41"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Pr="00BA2B55" w:rsidRDefault="00721E41"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721E41" w:rsidRPr="00BA2B55" w:rsidRDefault="00721E41"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0F7" w:rsidRDefault="001F20F7" w:rsidP="00F43162">
      <w:r>
        <w:separator/>
      </w:r>
    </w:p>
  </w:footnote>
  <w:footnote w:type="continuationSeparator" w:id="0">
    <w:p w:rsidR="001F20F7" w:rsidRDefault="001F20F7"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Default="00721E41">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721E41" w:rsidRPr="00732C8A" w:rsidRDefault="00721E41"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305C"/>
    <w:rsid w:val="0008652B"/>
    <w:rsid w:val="00087F96"/>
    <w:rsid w:val="00093754"/>
    <w:rsid w:val="00096A42"/>
    <w:rsid w:val="000A14F4"/>
    <w:rsid w:val="000A6E32"/>
    <w:rsid w:val="000D1D9B"/>
    <w:rsid w:val="000E54C9"/>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A3E70"/>
    <w:rsid w:val="001B2008"/>
    <w:rsid w:val="001C4E53"/>
    <w:rsid w:val="001C624D"/>
    <w:rsid w:val="001C6926"/>
    <w:rsid w:val="001D1BAC"/>
    <w:rsid w:val="001D3268"/>
    <w:rsid w:val="001E0A2E"/>
    <w:rsid w:val="001E5547"/>
    <w:rsid w:val="001F20F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020D"/>
    <w:rsid w:val="003B166E"/>
    <w:rsid w:val="003B1DA0"/>
    <w:rsid w:val="003B2E85"/>
    <w:rsid w:val="003C1550"/>
    <w:rsid w:val="003C448A"/>
    <w:rsid w:val="003C5384"/>
    <w:rsid w:val="003D055B"/>
    <w:rsid w:val="003E4440"/>
    <w:rsid w:val="003F3BD7"/>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0B54"/>
    <w:rsid w:val="004A1CA0"/>
    <w:rsid w:val="004B0895"/>
    <w:rsid w:val="004B6A09"/>
    <w:rsid w:val="004C4DFF"/>
    <w:rsid w:val="004C65F5"/>
    <w:rsid w:val="004E4F84"/>
    <w:rsid w:val="004E5E6F"/>
    <w:rsid w:val="00503A6B"/>
    <w:rsid w:val="005051EA"/>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0709"/>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24FAC"/>
    <w:rsid w:val="006258C4"/>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4DD3"/>
    <w:rsid w:val="00706B4C"/>
    <w:rsid w:val="007102B2"/>
    <w:rsid w:val="007113FD"/>
    <w:rsid w:val="00712AA4"/>
    <w:rsid w:val="00716C63"/>
    <w:rsid w:val="00721E41"/>
    <w:rsid w:val="00721EA9"/>
    <w:rsid w:val="00722210"/>
    <w:rsid w:val="007238D9"/>
    <w:rsid w:val="00727CC3"/>
    <w:rsid w:val="00732C8A"/>
    <w:rsid w:val="0074244E"/>
    <w:rsid w:val="00757BBC"/>
    <w:rsid w:val="007611D4"/>
    <w:rsid w:val="00761B5A"/>
    <w:rsid w:val="00767925"/>
    <w:rsid w:val="00770262"/>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7F589B"/>
    <w:rsid w:val="008130B2"/>
    <w:rsid w:val="008158D0"/>
    <w:rsid w:val="008210AF"/>
    <w:rsid w:val="0082146E"/>
    <w:rsid w:val="00826691"/>
    <w:rsid w:val="00833D07"/>
    <w:rsid w:val="00843692"/>
    <w:rsid w:val="00847403"/>
    <w:rsid w:val="00850BC7"/>
    <w:rsid w:val="008737DD"/>
    <w:rsid w:val="00874264"/>
    <w:rsid w:val="008854D0"/>
    <w:rsid w:val="00887199"/>
    <w:rsid w:val="008918ED"/>
    <w:rsid w:val="00896528"/>
    <w:rsid w:val="008A24CB"/>
    <w:rsid w:val="008A3833"/>
    <w:rsid w:val="008B033A"/>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439E9"/>
    <w:rsid w:val="009528E6"/>
    <w:rsid w:val="009666AB"/>
    <w:rsid w:val="009709FE"/>
    <w:rsid w:val="00972E8E"/>
    <w:rsid w:val="00973A77"/>
    <w:rsid w:val="00983B64"/>
    <w:rsid w:val="00985C84"/>
    <w:rsid w:val="00987C80"/>
    <w:rsid w:val="009900C7"/>
    <w:rsid w:val="00991363"/>
    <w:rsid w:val="00993A55"/>
    <w:rsid w:val="009A2E5C"/>
    <w:rsid w:val="009A38A8"/>
    <w:rsid w:val="009A518A"/>
    <w:rsid w:val="009B0EF9"/>
    <w:rsid w:val="009B7735"/>
    <w:rsid w:val="009C2A57"/>
    <w:rsid w:val="009C53DA"/>
    <w:rsid w:val="009D4AAF"/>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0C28"/>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0F6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093B"/>
    <w:rsid w:val="00C61E8B"/>
    <w:rsid w:val="00C6435C"/>
    <w:rsid w:val="00C7454C"/>
    <w:rsid w:val="00C77C21"/>
    <w:rsid w:val="00C80E61"/>
    <w:rsid w:val="00C83C2F"/>
    <w:rsid w:val="00C873F6"/>
    <w:rsid w:val="00C96073"/>
    <w:rsid w:val="00C964D3"/>
    <w:rsid w:val="00CA0140"/>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77C63"/>
    <w:rsid w:val="00EA002E"/>
    <w:rsid w:val="00EB2857"/>
    <w:rsid w:val="00EC0ACA"/>
    <w:rsid w:val="00ED02AA"/>
    <w:rsid w:val="00ED5C90"/>
    <w:rsid w:val="00EE2DF3"/>
    <w:rsid w:val="00EF450A"/>
    <w:rsid w:val="00F00964"/>
    <w:rsid w:val="00F017A1"/>
    <w:rsid w:val="00F03FF0"/>
    <w:rsid w:val="00F16ECD"/>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tutorials/blob/master/Hackathon_on_templates_for_data_collection/upload/columns/datatemplate_INVITRO_CYTOTOXICITY_LDH.xlsx" TargetMode="External"/><Relationship Id="rId55" Type="http://schemas.openxmlformats.org/officeDocument/2006/relationships/hyperlink" Target="http://enanomapper.github.io/ambit.js/example5.html"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hyperlink" Target="http://goo.gl/forms/D7Y3v7vBsX" TargetMode="External"/><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3js.org/" TargetMode="External"/><Relationship Id="rId58" Type="http://schemas.openxmlformats.org/officeDocument/2006/relationships/hyperlink" Target="http://enanomapper.github.io/ambit.js/example11.html" TargetMode="External"/><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github.com/enanomapper/tutorials/tree/master/Hackathon_on_templates_for_data_collection/upload/blocks" TargetMode="External"/><Relationship Id="rId57" Type="http://schemas.openxmlformats.org/officeDocument/2006/relationships/hyperlink" Target="http://enanomapper.github.io/ambit.js/example10.html" TargetMode="External"/><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hyperlink" Target="https://github.com/enanomapper/ambit.js/" TargetMode="External"/><Relationship Id="rId60" Type="http://schemas.openxmlformats.org/officeDocument/2006/relationships/hyperlink" Target="http://enanomapper.github.io/ambit.js/titaniumoxide.html"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9.html" TargetMode="External"/><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yperlink" Target="http://enanomapper.github.io/ambit.js/"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data.enanomapper.net/" TargetMode="External"/><Relationship Id="rId38" Type="http://schemas.openxmlformats.org/officeDocument/2006/relationships/hyperlink" Target="https://drive.google.com/drive/folders/0B55jmD17Vg55dVJqX3RXQ1JHMUk" TargetMode="External"/><Relationship Id="rId46" Type="http://schemas.openxmlformats.org/officeDocument/2006/relationships/image" Target="media/image25.png"/><Relationship Id="rId59" Type="http://schemas.openxmlformats.org/officeDocument/2006/relationships/image" Target="media/image29.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045EEB"/>
    <w:rsid w:val="00233D6A"/>
    <w:rsid w:val="003064E0"/>
    <w:rsid w:val="0031461D"/>
    <w:rsid w:val="003E1D5B"/>
    <w:rsid w:val="003E7C30"/>
    <w:rsid w:val="00447D1C"/>
    <w:rsid w:val="00A45B94"/>
    <w:rsid w:val="00BF20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2017-02-06T00:00:00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3FC5C-4174-4066-AB87-E8CF099E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254</TotalTime>
  <Pages>24</Pages>
  <Words>3196</Words>
  <Characters>17740</Characters>
  <Application>Microsoft Office Word</Application>
  <DocSecurity>0</DocSecurity>
  <Lines>537</Lines>
  <Paragraphs>290</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20646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41</cp:revision>
  <cp:lastPrinted>2017-02-06T22:21:00Z</cp:lastPrinted>
  <dcterms:created xsi:type="dcterms:W3CDTF">2016-02-22T17:37:00Z</dcterms:created>
  <dcterms:modified xsi:type="dcterms:W3CDTF">2017-02-06T22:25:00Z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