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1C6926" w:rsidRPr="00AC2391" w:rsidRDefault="00987C80"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3F3BD7">
                                      <w:rPr>
                                        <w:rStyle w:val="REPORTTitle"/>
                                        <w:rFonts w:asciiTheme="majorHAnsi" w:hAnsiTheme="majorHAnsi"/>
                                        <w:sz w:val="60"/>
                                        <w:szCs w:val="60"/>
                                      </w:rPr>
                                      <w:t xml:space="preserve">Search and download from </w:t>
                                    </w:r>
                                    <w:proofErr w:type="spellStart"/>
                                    <w:r w:rsidR="003F3BD7">
                                      <w:rPr>
                                        <w:rStyle w:val="REPORTTitle"/>
                                        <w:rFonts w:asciiTheme="majorHAnsi" w:hAnsiTheme="majorHAnsi"/>
                                        <w:sz w:val="60"/>
                                        <w:szCs w:val="60"/>
                                      </w:rPr>
                                      <w:t>eNanoMapper</w:t>
                                    </w:r>
                                    <w:proofErr w:type="spellEnd"/>
                                    <w:r w:rsidR="003F3BD7">
                                      <w:rPr>
                                        <w:rStyle w:val="REPORTTitle"/>
                                        <w:rFonts w:asciiTheme="majorHAnsi" w:hAnsiTheme="majorHAnsi"/>
                                        <w:sz w:val="60"/>
                                        <w:szCs w:val="60"/>
                                      </w:rPr>
                                      <w:t xml:space="preserve"> database</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1C6926" w:rsidRPr="00AC2391" w:rsidRDefault="007238D9"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3F3BD7">
                                <w:rPr>
                                  <w:rStyle w:val="REPORTTitle"/>
                                  <w:rFonts w:asciiTheme="majorHAnsi" w:hAnsiTheme="majorHAnsi"/>
                                  <w:sz w:val="60"/>
                                  <w:szCs w:val="60"/>
                                </w:rPr>
                                <w:t xml:space="preserve">Search and download from </w:t>
                              </w:r>
                              <w:proofErr w:type="spellStart"/>
                              <w:r w:rsidR="003F3BD7">
                                <w:rPr>
                                  <w:rStyle w:val="REPORTTitle"/>
                                  <w:rFonts w:asciiTheme="majorHAnsi" w:hAnsiTheme="majorHAnsi"/>
                                  <w:sz w:val="60"/>
                                  <w:szCs w:val="60"/>
                                </w:rPr>
                                <w:t>eNanoMapper</w:t>
                              </w:r>
                              <w:proofErr w:type="spellEnd"/>
                              <w:r w:rsidR="003F3BD7">
                                <w:rPr>
                                  <w:rStyle w:val="REPORTTitle"/>
                                  <w:rFonts w:asciiTheme="majorHAnsi" w:hAnsiTheme="majorHAnsi"/>
                                  <w:sz w:val="60"/>
                                  <w:szCs w:val="60"/>
                                </w:rPr>
                                <w:t xml:space="preserve"> database</w:t>
                              </w:r>
                            </w:sdtContent>
                          </w:sdt>
                        </w:sdtContent>
                      </w:sdt>
                    </w:p>
                  </w:txbxContent>
                </v:textbox>
                <w10:wrap type="topAndBottom" anchorx="page"/>
              </v:shape>
            </w:pict>
          </mc:Fallback>
        </mc:AlternateContent>
      </w:r>
    </w:p>
    <w:p w:rsidR="00F521D4" w:rsidRPr="00DB395D" w:rsidRDefault="00987C80"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2-06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3F3BD7" w:rsidP="00C83C2F">
                <w:pPr>
                  <w:rPr>
                    <w:rFonts w:asciiTheme="majorHAnsi" w:hAnsiTheme="majorHAnsi"/>
                    <w:lang w:val="sl-SI"/>
                  </w:rPr>
                </w:pPr>
                <w:r>
                  <w:rPr>
                    <w:rFonts w:asciiTheme="majorHAnsi" w:hAnsiTheme="majorHAnsi"/>
                    <w:lang w:val="sl-SI"/>
                  </w:rPr>
                  <w:t>6.2.2017</w:t>
                </w:r>
              </w:p>
            </w:tc>
          </w:sdtContent>
        </w:sdt>
      </w:tr>
      <w:tr w:rsidR="00772DDB" w:rsidRPr="00591094" w:rsidTr="00297E1F">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297E1F">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D7670D">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987C80"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DD0E1D" w:rsidRDefault="00EC0ACA">
          <w:pPr>
            <w:pStyle w:val="TOC1"/>
            <w:rPr>
              <w:rFonts w:asciiTheme="minorHAnsi" w:hAnsiTheme="minorHAnsi"/>
              <w:b w:val="0"/>
              <w:bCs w:val="0"/>
              <w:caps w:val="0"/>
              <w:color w:val="auto"/>
              <w:sz w:val="22"/>
              <w:szCs w:val="22"/>
              <w:lang w:val="nl-NL" w:eastAsia="nl-NL"/>
            </w:rPr>
          </w:pPr>
          <w:r w:rsidRPr="00591094">
            <w:fldChar w:fldCharType="begin"/>
          </w:r>
          <w:r w:rsidRPr="00591094">
            <w:instrText xml:space="preserve"> TOC \o "1-3" \h \z \u </w:instrText>
          </w:r>
          <w:r w:rsidRPr="00591094">
            <w:fldChar w:fldCharType="separate"/>
          </w:r>
          <w:hyperlink w:anchor="_Toc443931137" w:history="1">
            <w:r w:rsidR="00DD0E1D" w:rsidRPr="000B4838">
              <w:rPr>
                <w:rStyle w:val="Hyperlink"/>
              </w:rPr>
              <w:t>1. INTRODUCTION</w:t>
            </w:r>
            <w:r w:rsidR="00DD0E1D">
              <w:rPr>
                <w:webHidden/>
              </w:rPr>
              <w:tab/>
            </w:r>
            <w:r w:rsidR="00DD0E1D">
              <w:rPr>
                <w:webHidden/>
              </w:rPr>
              <w:fldChar w:fldCharType="begin"/>
            </w:r>
            <w:r w:rsidR="00DD0E1D">
              <w:rPr>
                <w:webHidden/>
              </w:rPr>
              <w:instrText xml:space="preserve"> PAGEREF _Toc443931137 \h </w:instrText>
            </w:r>
            <w:r w:rsidR="00DD0E1D">
              <w:rPr>
                <w:webHidden/>
              </w:rPr>
            </w:r>
            <w:r w:rsidR="00DD0E1D">
              <w:rPr>
                <w:webHidden/>
              </w:rPr>
              <w:fldChar w:fldCharType="separate"/>
            </w:r>
            <w:r w:rsidR="00DD0E1D">
              <w:rPr>
                <w:webHidden/>
              </w:rPr>
              <w:t>3</w:t>
            </w:r>
            <w:r w:rsidR="00DD0E1D">
              <w:rPr>
                <w:webHidden/>
              </w:rPr>
              <w:fldChar w:fldCharType="end"/>
            </w:r>
          </w:hyperlink>
        </w:p>
        <w:p w:rsidR="00DD0E1D" w:rsidRDefault="00987C80">
          <w:pPr>
            <w:pStyle w:val="TOC1"/>
            <w:rPr>
              <w:rFonts w:asciiTheme="minorHAnsi" w:hAnsiTheme="minorHAnsi"/>
              <w:b w:val="0"/>
              <w:bCs w:val="0"/>
              <w:caps w:val="0"/>
              <w:color w:val="auto"/>
              <w:sz w:val="22"/>
              <w:szCs w:val="22"/>
              <w:lang w:val="nl-NL" w:eastAsia="nl-NL"/>
            </w:rPr>
          </w:pPr>
          <w:hyperlink w:anchor="_Toc443931138" w:history="1">
            <w:r w:rsidR="00DD0E1D" w:rsidRPr="000B4838">
              <w:rPr>
                <w:rStyle w:val="Hyperlink"/>
              </w:rPr>
              <w:t>2. Search</w:t>
            </w:r>
            <w:r w:rsidR="00DD0E1D">
              <w:rPr>
                <w:webHidden/>
              </w:rPr>
              <w:tab/>
            </w:r>
            <w:r w:rsidR="00DD0E1D">
              <w:rPr>
                <w:webHidden/>
              </w:rPr>
              <w:fldChar w:fldCharType="begin"/>
            </w:r>
            <w:r w:rsidR="00DD0E1D">
              <w:rPr>
                <w:webHidden/>
              </w:rPr>
              <w:instrText xml:space="preserve"> PAGEREF _Toc443931138 \h </w:instrText>
            </w:r>
            <w:r w:rsidR="00DD0E1D">
              <w:rPr>
                <w:webHidden/>
              </w:rPr>
            </w:r>
            <w:r w:rsidR="00DD0E1D">
              <w:rPr>
                <w:webHidden/>
              </w:rPr>
              <w:fldChar w:fldCharType="separate"/>
            </w:r>
            <w:r w:rsidR="00DD0E1D">
              <w:rPr>
                <w:webHidden/>
              </w:rPr>
              <w:t>4</w:t>
            </w:r>
            <w:r w:rsidR="00DD0E1D">
              <w:rPr>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39" w:history="1">
            <w:r w:rsidR="00DD0E1D" w:rsidRPr="000B4838">
              <w:rPr>
                <w:rStyle w:val="Hyperlink"/>
                <w:noProof/>
              </w:rPr>
              <w:t>2.1. Go to http://data.enanomapper.net</w:t>
            </w:r>
            <w:r w:rsidR="00DD0E1D">
              <w:rPr>
                <w:noProof/>
                <w:webHidden/>
              </w:rPr>
              <w:tab/>
            </w:r>
            <w:r w:rsidR="00DD0E1D">
              <w:rPr>
                <w:noProof/>
                <w:webHidden/>
              </w:rPr>
              <w:fldChar w:fldCharType="begin"/>
            </w:r>
            <w:r w:rsidR="00DD0E1D">
              <w:rPr>
                <w:noProof/>
                <w:webHidden/>
              </w:rPr>
              <w:instrText xml:space="preserve"> PAGEREF _Toc443931139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0" w:history="1">
            <w:r w:rsidR="00DD0E1D" w:rsidRPr="000B4838">
              <w:rPr>
                <w:rStyle w:val="Hyperlink"/>
                <w:noProof/>
              </w:rPr>
              <w:t>2.2. Click on “Try the new free text search application” link</w:t>
            </w:r>
            <w:r w:rsidR="00DD0E1D">
              <w:rPr>
                <w:noProof/>
                <w:webHidden/>
              </w:rPr>
              <w:tab/>
            </w:r>
            <w:r w:rsidR="00DD0E1D">
              <w:rPr>
                <w:noProof/>
                <w:webHidden/>
              </w:rPr>
              <w:fldChar w:fldCharType="begin"/>
            </w:r>
            <w:r w:rsidR="00DD0E1D">
              <w:rPr>
                <w:noProof/>
                <w:webHidden/>
              </w:rPr>
              <w:instrText xml:space="preserve"> PAGEREF _Toc443931140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1" w:history="1">
            <w:r w:rsidR="00DD0E1D" w:rsidRPr="000B4838">
              <w:rPr>
                <w:rStyle w:val="Hyperlink"/>
                <w:noProof/>
              </w:rPr>
              <w:t>2.3. Type in the search box “zinc oxide” and press enter.</w:t>
            </w:r>
            <w:r w:rsidR="00DD0E1D">
              <w:rPr>
                <w:noProof/>
                <w:webHidden/>
              </w:rPr>
              <w:tab/>
            </w:r>
            <w:r w:rsidR="00DD0E1D">
              <w:rPr>
                <w:noProof/>
                <w:webHidden/>
              </w:rPr>
              <w:fldChar w:fldCharType="begin"/>
            </w:r>
            <w:r w:rsidR="00DD0E1D">
              <w:rPr>
                <w:noProof/>
                <w:webHidden/>
              </w:rPr>
              <w:instrText xml:space="preserve"> PAGEREF _Toc443931141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2" w:history="1">
            <w:r w:rsidR="00DD0E1D" w:rsidRPr="000B4838">
              <w:rPr>
                <w:rStyle w:val="Hyperlink"/>
                <w:noProof/>
              </w:rPr>
              <w:t>2.4. Click on NanoMaterial type at the left</w:t>
            </w:r>
            <w:r w:rsidR="00DD0E1D">
              <w:rPr>
                <w:noProof/>
                <w:webHidden/>
              </w:rPr>
              <w:tab/>
            </w:r>
            <w:r w:rsidR="00DD0E1D">
              <w:rPr>
                <w:noProof/>
                <w:webHidden/>
              </w:rPr>
              <w:fldChar w:fldCharType="begin"/>
            </w:r>
            <w:r w:rsidR="00DD0E1D">
              <w:rPr>
                <w:noProof/>
                <w:webHidden/>
              </w:rPr>
              <w:instrText xml:space="preserve"> PAGEREF _Toc443931142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3" w:history="1">
            <w:r w:rsidR="00DD0E1D" w:rsidRPr="000B4838">
              <w:rPr>
                <w:rStyle w:val="Hyperlink"/>
                <w:noProof/>
              </w:rPr>
              <w:t>2.5. Click on P-CHEM panel at the left.</w:t>
            </w:r>
            <w:r w:rsidR="00DD0E1D">
              <w:rPr>
                <w:noProof/>
                <w:webHidden/>
              </w:rPr>
              <w:tab/>
            </w:r>
            <w:r w:rsidR="00DD0E1D">
              <w:rPr>
                <w:noProof/>
                <w:webHidden/>
              </w:rPr>
              <w:fldChar w:fldCharType="begin"/>
            </w:r>
            <w:r w:rsidR="00DD0E1D">
              <w:rPr>
                <w:noProof/>
                <w:webHidden/>
              </w:rPr>
              <w:instrText xml:space="preserve"> PAGEREF _Toc443931143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4" w:history="1">
            <w:r w:rsidR="00DD0E1D" w:rsidRPr="000B4838">
              <w:rPr>
                <w:rStyle w:val="Hyperlink"/>
                <w:noProof/>
              </w:rPr>
              <w:t>2.6. Click on TOX panel at the left.</w:t>
            </w:r>
            <w:r w:rsidR="00DD0E1D">
              <w:rPr>
                <w:noProof/>
                <w:webHidden/>
              </w:rPr>
              <w:tab/>
            </w:r>
            <w:r w:rsidR="00DD0E1D">
              <w:rPr>
                <w:noProof/>
                <w:webHidden/>
              </w:rPr>
              <w:fldChar w:fldCharType="begin"/>
            </w:r>
            <w:r w:rsidR="00DD0E1D">
              <w:rPr>
                <w:noProof/>
                <w:webHidden/>
              </w:rPr>
              <w:instrText xml:space="preserve"> PAGEREF _Toc443931144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5" w:history="1">
            <w:r w:rsidR="00DD0E1D" w:rsidRPr="000B4838">
              <w:rPr>
                <w:rStyle w:val="Hyperlink"/>
                <w:noProof/>
              </w:rPr>
              <w:t xml:space="preserve">2.7. Click on </w:t>
            </w:r>
            <w:r w:rsidR="00DD0E1D" w:rsidRPr="000B4838">
              <w:rPr>
                <w:rStyle w:val="Hyperlink"/>
                <w:i/>
                <w:noProof/>
              </w:rPr>
              <w:t>Cell</w:t>
            </w:r>
            <w:r w:rsidR="00DD0E1D" w:rsidRPr="000B4838">
              <w:rPr>
                <w:rStyle w:val="Hyperlink"/>
                <w:noProof/>
              </w:rPr>
              <w:t xml:space="preserve"> panel ON the left</w:t>
            </w:r>
            <w:r w:rsidR="00DD0E1D">
              <w:rPr>
                <w:noProof/>
                <w:webHidden/>
              </w:rPr>
              <w:tab/>
            </w:r>
            <w:r w:rsidR="00DD0E1D">
              <w:rPr>
                <w:noProof/>
                <w:webHidden/>
              </w:rPr>
              <w:fldChar w:fldCharType="begin"/>
            </w:r>
            <w:r w:rsidR="00DD0E1D">
              <w:rPr>
                <w:noProof/>
                <w:webHidden/>
              </w:rPr>
              <w:instrText xml:space="preserve"> PAGEREF _Toc443931145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6" w:history="1">
            <w:r w:rsidR="00DD0E1D" w:rsidRPr="000B4838">
              <w:rPr>
                <w:rStyle w:val="Hyperlink"/>
                <w:noProof/>
              </w:rPr>
              <w:t>2.8. Click on THP-1 macrophages button</w:t>
            </w:r>
            <w:r w:rsidR="00DD0E1D">
              <w:rPr>
                <w:noProof/>
                <w:webHidden/>
              </w:rPr>
              <w:tab/>
            </w:r>
            <w:r w:rsidR="00DD0E1D">
              <w:rPr>
                <w:noProof/>
                <w:webHidden/>
              </w:rPr>
              <w:fldChar w:fldCharType="begin"/>
            </w:r>
            <w:r w:rsidR="00DD0E1D">
              <w:rPr>
                <w:noProof/>
                <w:webHidden/>
              </w:rPr>
              <w:instrText xml:space="preserve"> PAGEREF _Toc443931146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7" w:history="1">
            <w:r w:rsidR="00DD0E1D" w:rsidRPr="000B4838">
              <w:rPr>
                <w:rStyle w:val="Hyperlink"/>
                <w:noProof/>
              </w:rPr>
              <w:t xml:space="preserve">2.9. Click on </w:t>
            </w:r>
            <w:r w:rsidR="00DD0E1D" w:rsidRPr="000B4838">
              <w:rPr>
                <w:rStyle w:val="Hyperlink"/>
                <w:i/>
                <w:noProof/>
              </w:rPr>
              <w:t>(x) zinc oxide</w:t>
            </w:r>
            <w:r w:rsidR="00DD0E1D">
              <w:rPr>
                <w:noProof/>
                <w:webHidden/>
              </w:rPr>
              <w:tab/>
            </w:r>
            <w:r w:rsidR="00DD0E1D">
              <w:rPr>
                <w:noProof/>
                <w:webHidden/>
              </w:rPr>
              <w:fldChar w:fldCharType="begin"/>
            </w:r>
            <w:r w:rsidR="00DD0E1D">
              <w:rPr>
                <w:noProof/>
                <w:webHidden/>
              </w:rPr>
              <w:instrText xml:space="preserve"> PAGEREF _Toc443931147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8" w:history="1">
            <w:r w:rsidR="00DD0E1D" w:rsidRPr="000B4838">
              <w:rPr>
                <w:rStyle w:val="Hyperlink"/>
                <w:noProof/>
              </w:rPr>
              <w:t>2.10. Provide Feedback</w:t>
            </w:r>
            <w:r w:rsidR="00DD0E1D">
              <w:rPr>
                <w:noProof/>
                <w:webHidden/>
              </w:rPr>
              <w:tab/>
            </w:r>
            <w:r w:rsidR="00DD0E1D">
              <w:rPr>
                <w:noProof/>
                <w:webHidden/>
              </w:rPr>
              <w:fldChar w:fldCharType="begin"/>
            </w:r>
            <w:r w:rsidR="00DD0E1D">
              <w:rPr>
                <w:noProof/>
                <w:webHidden/>
              </w:rPr>
              <w:instrText xml:space="preserve"> PAGEREF _Toc443931148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49" w:history="1">
            <w:r w:rsidR="00DD0E1D" w:rsidRPr="000B4838">
              <w:rPr>
                <w:rStyle w:val="Hyperlink"/>
                <w:noProof/>
              </w:rPr>
              <w:t>2.11. Start a new search: Nanotubes</w:t>
            </w:r>
            <w:r w:rsidR="00DD0E1D">
              <w:rPr>
                <w:noProof/>
                <w:webHidden/>
              </w:rPr>
              <w:tab/>
            </w:r>
            <w:r w:rsidR="00DD0E1D">
              <w:rPr>
                <w:noProof/>
                <w:webHidden/>
              </w:rPr>
              <w:fldChar w:fldCharType="begin"/>
            </w:r>
            <w:r w:rsidR="00DD0E1D">
              <w:rPr>
                <w:noProof/>
                <w:webHidden/>
              </w:rPr>
              <w:instrText xml:space="preserve"> PAGEREF _Toc443931149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987C80">
          <w:pPr>
            <w:pStyle w:val="TOC1"/>
            <w:rPr>
              <w:rFonts w:asciiTheme="minorHAnsi" w:hAnsiTheme="minorHAnsi"/>
              <w:b w:val="0"/>
              <w:bCs w:val="0"/>
              <w:caps w:val="0"/>
              <w:color w:val="auto"/>
              <w:sz w:val="22"/>
              <w:szCs w:val="22"/>
              <w:lang w:val="nl-NL" w:eastAsia="nl-NL"/>
            </w:rPr>
          </w:pPr>
          <w:hyperlink w:anchor="_Toc443931150" w:history="1">
            <w:r w:rsidR="00DD0E1D" w:rsidRPr="000B4838">
              <w:rPr>
                <w:rStyle w:val="Hyperlink"/>
              </w:rPr>
              <w:t>3. Download data from within R</w:t>
            </w:r>
            <w:r w:rsidR="00DD0E1D">
              <w:rPr>
                <w:webHidden/>
              </w:rPr>
              <w:tab/>
            </w:r>
            <w:r w:rsidR="00DD0E1D">
              <w:rPr>
                <w:webHidden/>
              </w:rPr>
              <w:fldChar w:fldCharType="begin"/>
            </w:r>
            <w:r w:rsidR="00DD0E1D">
              <w:rPr>
                <w:webHidden/>
              </w:rPr>
              <w:instrText xml:space="preserve"> PAGEREF _Toc443931150 \h </w:instrText>
            </w:r>
            <w:r w:rsidR="00DD0E1D">
              <w:rPr>
                <w:webHidden/>
              </w:rPr>
            </w:r>
            <w:r w:rsidR="00DD0E1D">
              <w:rPr>
                <w:webHidden/>
              </w:rPr>
              <w:fldChar w:fldCharType="separate"/>
            </w:r>
            <w:r w:rsidR="00DD0E1D">
              <w:rPr>
                <w:webHidden/>
              </w:rPr>
              <w:t>11</w:t>
            </w:r>
            <w:r w:rsidR="00DD0E1D">
              <w:rPr>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1" w:history="1">
            <w:r w:rsidR="00DD0E1D" w:rsidRPr="000B4838">
              <w:rPr>
                <w:rStyle w:val="Hyperlink"/>
                <w:noProof/>
              </w:rPr>
              <w:t xml:space="preserve">3.1 Install the </w:t>
            </w:r>
            <w:r w:rsidR="00DD0E1D" w:rsidRPr="000B4838">
              <w:rPr>
                <w:rStyle w:val="Hyperlink"/>
                <w:i/>
                <w:noProof/>
              </w:rPr>
              <w:t>renm</w:t>
            </w:r>
            <w:r w:rsidR="00DD0E1D" w:rsidRPr="000B4838">
              <w:rPr>
                <w:rStyle w:val="Hyperlink"/>
                <w:noProof/>
              </w:rPr>
              <w:t xml:space="preserve"> package</w:t>
            </w:r>
            <w:r w:rsidR="00DD0E1D">
              <w:rPr>
                <w:noProof/>
                <w:webHidden/>
              </w:rPr>
              <w:tab/>
            </w:r>
            <w:r w:rsidR="00DD0E1D">
              <w:rPr>
                <w:noProof/>
                <w:webHidden/>
              </w:rPr>
              <w:fldChar w:fldCharType="begin"/>
            </w:r>
            <w:r w:rsidR="00DD0E1D">
              <w:rPr>
                <w:noProof/>
                <w:webHidden/>
              </w:rPr>
              <w:instrText xml:space="preserve"> PAGEREF _Toc443931151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2" w:history="1">
            <w:r w:rsidR="00DD0E1D" w:rsidRPr="000B4838">
              <w:rPr>
                <w:rStyle w:val="Hyperlink"/>
                <w:noProof/>
              </w:rPr>
              <w:t>3.2 browsing the data in R</w:t>
            </w:r>
            <w:r w:rsidR="00DD0E1D">
              <w:rPr>
                <w:noProof/>
                <w:webHidden/>
              </w:rPr>
              <w:tab/>
            </w:r>
            <w:r w:rsidR="00DD0E1D">
              <w:rPr>
                <w:noProof/>
                <w:webHidden/>
              </w:rPr>
              <w:fldChar w:fldCharType="begin"/>
            </w:r>
            <w:r w:rsidR="00DD0E1D">
              <w:rPr>
                <w:noProof/>
                <w:webHidden/>
              </w:rPr>
              <w:instrText xml:space="preserve"> PAGEREF _Toc443931152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3" w:history="1">
            <w:r w:rsidR="00DD0E1D" w:rsidRPr="000B4838">
              <w:rPr>
                <w:rStyle w:val="Hyperlink"/>
                <w:noProof/>
              </w:rPr>
              <w:t>2.3 Download the data on the nanomaterials</w:t>
            </w:r>
            <w:r w:rsidR="00DD0E1D">
              <w:rPr>
                <w:noProof/>
                <w:webHidden/>
              </w:rPr>
              <w:tab/>
            </w:r>
            <w:r w:rsidR="00DD0E1D">
              <w:rPr>
                <w:noProof/>
                <w:webHidden/>
              </w:rPr>
              <w:fldChar w:fldCharType="begin"/>
            </w:r>
            <w:r w:rsidR="00DD0E1D">
              <w:rPr>
                <w:noProof/>
                <w:webHidden/>
              </w:rPr>
              <w:instrText xml:space="preserve"> PAGEREF _Toc443931153 \h </w:instrText>
            </w:r>
            <w:r w:rsidR="00DD0E1D">
              <w:rPr>
                <w:noProof/>
                <w:webHidden/>
              </w:rPr>
            </w:r>
            <w:r w:rsidR="00DD0E1D">
              <w:rPr>
                <w:noProof/>
                <w:webHidden/>
              </w:rPr>
              <w:fldChar w:fldCharType="separate"/>
            </w:r>
            <w:r w:rsidR="00DD0E1D">
              <w:rPr>
                <w:noProof/>
                <w:webHidden/>
              </w:rPr>
              <w:t>12</w:t>
            </w:r>
            <w:r w:rsidR="00DD0E1D">
              <w:rPr>
                <w:noProof/>
                <w:webHidden/>
              </w:rPr>
              <w:fldChar w:fldCharType="end"/>
            </w:r>
          </w:hyperlink>
        </w:p>
        <w:p w:rsidR="00DD0E1D" w:rsidRDefault="00987C80">
          <w:pPr>
            <w:pStyle w:val="TOC1"/>
            <w:rPr>
              <w:rFonts w:asciiTheme="minorHAnsi" w:hAnsiTheme="minorHAnsi"/>
              <w:b w:val="0"/>
              <w:bCs w:val="0"/>
              <w:caps w:val="0"/>
              <w:color w:val="auto"/>
              <w:sz w:val="22"/>
              <w:szCs w:val="22"/>
              <w:lang w:val="nl-NL" w:eastAsia="nl-NL"/>
            </w:rPr>
          </w:pPr>
          <w:hyperlink w:anchor="_Toc443931154" w:history="1">
            <w:r w:rsidR="00DD0E1D" w:rsidRPr="000B4838">
              <w:rPr>
                <w:rStyle w:val="Hyperlink"/>
              </w:rPr>
              <w:t>4. Data preparation &amp; Upload</w:t>
            </w:r>
            <w:r w:rsidR="00DD0E1D">
              <w:rPr>
                <w:webHidden/>
              </w:rPr>
              <w:tab/>
            </w:r>
            <w:r w:rsidR="00DD0E1D">
              <w:rPr>
                <w:webHidden/>
              </w:rPr>
              <w:fldChar w:fldCharType="begin"/>
            </w:r>
            <w:r w:rsidR="00DD0E1D">
              <w:rPr>
                <w:webHidden/>
              </w:rPr>
              <w:instrText xml:space="preserve"> PAGEREF _Toc443931154 \h </w:instrText>
            </w:r>
            <w:r w:rsidR="00DD0E1D">
              <w:rPr>
                <w:webHidden/>
              </w:rPr>
            </w:r>
            <w:r w:rsidR="00DD0E1D">
              <w:rPr>
                <w:webHidden/>
              </w:rPr>
              <w:fldChar w:fldCharType="separate"/>
            </w:r>
            <w:r w:rsidR="00DD0E1D">
              <w:rPr>
                <w:webHidden/>
              </w:rPr>
              <w:t>14</w:t>
            </w:r>
            <w:r w:rsidR="00DD0E1D">
              <w:rPr>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5" w:history="1">
            <w:r w:rsidR="00DD0E1D" w:rsidRPr="000B4838">
              <w:rPr>
                <w:rStyle w:val="Hyperlink"/>
                <w:noProof/>
              </w:rPr>
              <w:t>4.1. Download the files from this folder</w:t>
            </w:r>
            <w:r w:rsidR="00DD0E1D">
              <w:rPr>
                <w:noProof/>
                <w:webHidden/>
              </w:rPr>
              <w:tab/>
            </w:r>
            <w:r w:rsidR="00DD0E1D">
              <w:rPr>
                <w:noProof/>
                <w:webHidden/>
              </w:rPr>
              <w:fldChar w:fldCharType="begin"/>
            </w:r>
            <w:r w:rsidR="00DD0E1D">
              <w:rPr>
                <w:noProof/>
                <w:webHidden/>
              </w:rPr>
              <w:instrText xml:space="preserve"> PAGEREF _Toc443931155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6" w:history="1">
            <w:r w:rsidR="00DD0E1D" w:rsidRPr="000B4838">
              <w:rPr>
                <w:rStyle w:val="Hyperlink"/>
                <w:noProof/>
              </w:rPr>
              <w:t>4.2. Go to https://apps.ideaconsult.net/enmtest</w:t>
            </w:r>
            <w:r w:rsidR="00DD0E1D">
              <w:rPr>
                <w:noProof/>
                <w:webHidden/>
              </w:rPr>
              <w:tab/>
            </w:r>
            <w:r w:rsidR="00DD0E1D">
              <w:rPr>
                <w:noProof/>
                <w:webHidden/>
              </w:rPr>
              <w:fldChar w:fldCharType="begin"/>
            </w:r>
            <w:r w:rsidR="00DD0E1D">
              <w:rPr>
                <w:noProof/>
                <w:webHidden/>
              </w:rPr>
              <w:instrText xml:space="preserve"> PAGEREF _Toc443931156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7" w:history="1">
            <w:r w:rsidR="00DD0E1D" w:rsidRPr="000B4838">
              <w:rPr>
                <w:rStyle w:val="Hyperlink"/>
                <w:noProof/>
              </w:rPr>
              <w:t>4.3. Use the menu</w:t>
            </w:r>
            <w:r w:rsidR="00DD0E1D">
              <w:rPr>
                <w:noProof/>
                <w:webHidden/>
              </w:rPr>
              <w:tab/>
            </w:r>
            <w:r w:rsidR="00DD0E1D">
              <w:rPr>
                <w:noProof/>
                <w:webHidden/>
              </w:rPr>
              <w:fldChar w:fldCharType="begin"/>
            </w:r>
            <w:r w:rsidR="00DD0E1D">
              <w:rPr>
                <w:noProof/>
                <w:webHidden/>
              </w:rPr>
              <w:instrText xml:space="preserve"> PAGEREF _Toc443931157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8" w:history="1">
            <w:r w:rsidR="00DD0E1D" w:rsidRPr="000B4838">
              <w:rPr>
                <w:rStyle w:val="Hyperlink"/>
                <w:i/>
                <w:noProof/>
              </w:rPr>
              <w:t>Nanomaterials &gt; Data management &gt;Spreadsheet upload</w:t>
            </w:r>
            <w:r w:rsidR="00DD0E1D">
              <w:rPr>
                <w:noProof/>
                <w:webHidden/>
              </w:rPr>
              <w:tab/>
            </w:r>
            <w:r w:rsidR="00DD0E1D">
              <w:rPr>
                <w:noProof/>
                <w:webHidden/>
              </w:rPr>
              <w:fldChar w:fldCharType="begin"/>
            </w:r>
            <w:r w:rsidR="00DD0E1D">
              <w:rPr>
                <w:noProof/>
                <w:webHidden/>
              </w:rPr>
              <w:instrText xml:space="preserve"> PAGEREF _Toc443931158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59" w:history="1">
            <w:r w:rsidR="00DD0E1D" w:rsidRPr="000B4838">
              <w:rPr>
                <w:rStyle w:val="Hyperlink"/>
                <w:noProof/>
              </w:rPr>
              <w:t>4.3. Using the web form for upload</w:t>
            </w:r>
            <w:r w:rsidR="00DD0E1D">
              <w:rPr>
                <w:noProof/>
                <w:webHidden/>
              </w:rPr>
              <w:tab/>
            </w:r>
            <w:r w:rsidR="00DD0E1D">
              <w:rPr>
                <w:noProof/>
                <w:webHidden/>
              </w:rPr>
              <w:fldChar w:fldCharType="begin"/>
            </w:r>
            <w:r w:rsidR="00DD0E1D">
              <w:rPr>
                <w:noProof/>
                <w:webHidden/>
              </w:rPr>
              <w:instrText xml:space="preserve"> PAGEREF _Toc443931159 \h </w:instrText>
            </w:r>
            <w:r w:rsidR="00DD0E1D">
              <w:rPr>
                <w:noProof/>
                <w:webHidden/>
              </w:rPr>
            </w:r>
            <w:r w:rsidR="00DD0E1D">
              <w:rPr>
                <w:noProof/>
                <w:webHidden/>
              </w:rPr>
              <w:fldChar w:fldCharType="separate"/>
            </w:r>
            <w:r w:rsidR="00DD0E1D">
              <w:rPr>
                <w:noProof/>
                <w:webHidden/>
              </w:rPr>
              <w:t>15</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60" w:history="1">
            <w:r w:rsidR="00DD0E1D" w:rsidRPr="000B4838">
              <w:rPr>
                <w:rStyle w:val="Hyperlink"/>
                <w:noProof/>
              </w:rPr>
              <w:t>4.4. View the uploaded materials</w:t>
            </w:r>
            <w:r w:rsidR="00DD0E1D">
              <w:rPr>
                <w:noProof/>
                <w:webHidden/>
              </w:rPr>
              <w:tab/>
            </w:r>
            <w:r w:rsidR="00DD0E1D">
              <w:rPr>
                <w:noProof/>
                <w:webHidden/>
              </w:rPr>
              <w:fldChar w:fldCharType="begin"/>
            </w:r>
            <w:r w:rsidR="00DD0E1D">
              <w:rPr>
                <w:noProof/>
                <w:webHidden/>
              </w:rPr>
              <w:instrText xml:space="preserve"> PAGEREF _Toc443931160 \h </w:instrText>
            </w:r>
            <w:r w:rsidR="00DD0E1D">
              <w:rPr>
                <w:noProof/>
                <w:webHidden/>
              </w:rPr>
            </w:r>
            <w:r w:rsidR="00DD0E1D">
              <w:rPr>
                <w:noProof/>
                <w:webHidden/>
              </w:rPr>
              <w:fldChar w:fldCharType="separate"/>
            </w:r>
            <w:r w:rsidR="00DD0E1D">
              <w:rPr>
                <w:noProof/>
                <w:webHidden/>
              </w:rPr>
              <w:t>17</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61" w:history="1">
            <w:r w:rsidR="00DD0E1D" w:rsidRPr="000B4838">
              <w:rPr>
                <w:rStyle w:val="Hyperlink"/>
                <w:noProof/>
              </w:rPr>
              <w:t>4.5. Repeat the upload with the step 3.3. and MODENA-modelling-tox.json in order to upload biological characterisation data.</w:t>
            </w:r>
            <w:r w:rsidR="00DD0E1D">
              <w:rPr>
                <w:noProof/>
                <w:webHidden/>
              </w:rPr>
              <w:tab/>
            </w:r>
            <w:r w:rsidR="00DD0E1D">
              <w:rPr>
                <w:noProof/>
                <w:webHidden/>
              </w:rPr>
              <w:fldChar w:fldCharType="begin"/>
            </w:r>
            <w:r w:rsidR="00DD0E1D">
              <w:rPr>
                <w:noProof/>
                <w:webHidden/>
              </w:rPr>
              <w:instrText xml:space="preserve"> PAGEREF _Toc443931161 \h </w:instrText>
            </w:r>
            <w:r w:rsidR="00DD0E1D">
              <w:rPr>
                <w:noProof/>
                <w:webHidden/>
              </w:rPr>
            </w:r>
            <w:r w:rsidR="00DD0E1D">
              <w:rPr>
                <w:noProof/>
                <w:webHidden/>
              </w:rPr>
              <w:fldChar w:fldCharType="separate"/>
            </w:r>
            <w:r w:rsidR="00DD0E1D">
              <w:rPr>
                <w:noProof/>
                <w:webHidden/>
              </w:rPr>
              <w:t>18</w:t>
            </w:r>
            <w:r w:rsidR="00DD0E1D">
              <w:rPr>
                <w:noProof/>
                <w:webHidden/>
              </w:rPr>
              <w:fldChar w:fldCharType="end"/>
            </w:r>
          </w:hyperlink>
        </w:p>
        <w:p w:rsidR="00DD0E1D" w:rsidRDefault="00987C80">
          <w:pPr>
            <w:pStyle w:val="TOC1"/>
            <w:rPr>
              <w:rFonts w:asciiTheme="minorHAnsi" w:hAnsiTheme="minorHAnsi"/>
              <w:b w:val="0"/>
              <w:bCs w:val="0"/>
              <w:caps w:val="0"/>
              <w:color w:val="auto"/>
              <w:sz w:val="22"/>
              <w:szCs w:val="22"/>
              <w:lang w:val="nl-NL" w:eastAsia="nl-NL"/>
            </w:rPr>
          </w:pPr>
          <w:hyperlink w:anchor="_Toc443931162" w:history="1">
            <w:r w:rsidR="00DD0E1D" w:rsidRPr="000B4838">
              <w:rPr>
                <w:rStyle w:val="Hyperlink"/>
              </w:rPr>
              <w:t>5. Data visualization</w:t>
            </w:r>
            <w:r w:rsidR="00DD0E1D">
              <w:rPr>
                <w:webHidden/>
              </w:rPr>
              <w:tab/>
            </w:r>
            <w:r w:rsidR="00DD0E1D">
              <w:rPr>
                <w:webHidden/>
              </w:rPr>
              <w:fldChar w:fldCharType="begin"/>
            </w:r>
            <w:r w:rsidR="00DD0E1D">
              <w:rPr>
                <w:webHidden/>
              </w:rPr>
              <w:instrText xml:space="preserve"> PAGEREF _Toc443931162 \h </w:instrText>
            </w:r>
            <w:r w:rsidR="00DD0E1D">
              <w:rPr>
                <w:webHidden/>
              </w:rPr>
            </w:r>
            <w:r w:rsidR="00DD0E1D">
              <w:rPr>
                <w:webHidden/>
              </w:rPr>
              <w:fldChar w:fldCharType="separate"/>
            </w:r>
            <w:r w:rsidR="00DD0E1D">
              <w:rPr>
                <w:webHidden/>
              </w:rPr>
              <w:t>19</w:t>
            </w:r>
            <w:r w:rsidR="00DD0E1D">
              <w:rPr>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63" w:history="1">
            <w:r w:rsidR="00DD0E1D" w:rsidRPr="000B4838">
              <w:rPr>
                <w:rStyle w:val="Hyperlink"/>
                <w:noProof/>
              </w:rPr>
              <w:t>5.1 browse the examples</w:t>
            </w:r>
            <w:r w:rsidR="00DD0E1D">
              <w:rPr>
                <w:noProof/>
                <w:webHidden/>
              </w:rPr>
              <w:tab/>
            </w:r>
            <w:r w:rsidR="00DD0E1D">
              <w:rPr>
                <w:noProof/>
                <w:webHidden/>
              </w:rPr>
              <w:fldChar w:fldCharType="begin"/>
            </w:r>
            <w:r w:rsidR="00DD0E1D">
              <w:rPr>
                <w:noProof/>
                <w:webHidden/>
              </w:rPr>
              <w:instrText xml:space="preserve"> PAGEREF _Toc443931163 \h </w:instrText>
            </w:r>
            <w:r w:rsidR="00DD0E1D">
              <w:rPr>
                <w:noProof/>
                <w:webHidden/>
              </w:rPr>
            </w:r>
            <w:r w:rsidR="00DD0E1D">
              <w:rPr>
                <w:noProof/>
                <w:webHidden/>
              </w:rPr>
              <w:fldChar w:fldCharType="separate"/>
            </w:r>
            <w:r w:rsidR="00DD0E1D">
              <w:rPr>
                <w:noProof/>
                <w:webHidden/>
              </w:rPr>
              <w:t>19</w:t>
            </w:r>
            <w:r w:rsidR="00DD0E1D">
              <w:rPr>
                <w:noProof/>
                <w:webHidden/>
              </w:rPr>
              <w:fldChar w:fldCharType="end"/>
            </w:r>
          </w:hyperlink>
        </w:p>
        <w:p w:rsidR="00DD0E1D" w:rsidRDefault="00987C80">
          <w:pPr>
            <w:pStyle w:val="TOC2"/>
            <w:tabs>
              <w:tab w:val="right" w:leader="dot" w:pos="9344"/>
            </w:tabs>
            <w:rPr>
              <w:smallCaps w:val="0"/>
              <w:noProof/>
              <w:sz w:val="22"/>
              <w:szCs w:val="22"/>
              <w:lang w:val="nl-NL" w:eastAsia="nl-NL"/>
            </w:rPr>
          </w:pPr>
          <w:hyperlink w:anchor="_Toc443931164" w:history="1">
            <w:r w:rsidR="00DD0E1D" w:rsidRPr="000B4838">
              <w:rPr>
                <w:rStyle w:val="Hyperlink"/>
                <w:noProof/>
              </w:rPr>
              <w:t>5.2 titanium dioxide</w:t>
            </w:r>
            <w:r w:rsidR="00DD0E1D">
              <w:rPr>
                <w:noProof/>
                <w:webHidden/>
              </w:rPr>
              <w:tab/>
            </w:r>
            <w:r w:rsidR="00DD0E1D">
              <w:rPr>
                <w:noProof/>
                <w:webHidden/>
              </w:rPr>
              <w:fldChar w:fldCharType="begin"/>
            </w:r>
            <w:r w:rsidR="00DD0E1D">
              <w:rPr>
                <w:noProof/>
                <w:webHidden/>
              </w:rPr>
              <w:instrText xml:space="preserve"> PAGEREF _Toc443931164 \h </w:instrText>
            </w:r>
            <w:r w:rsidR="00DD0E1D">
              <w:rPr>
                <w:noProof/>
                <w:webHidden/>
              </w:rPr>
            </w:r>
            <w:r w:rsidR="00DD0E1D">
              <w:rPr>
                <w:noProof/>
                <w:webHidden/>
              </w:rPr>
              <w:fldChar w:fldCharType="separate"/>
            </w:r>
            <w:r w:rsidR="00DD0E1D">
              <w:rPr>
                <w:noProof/>
                <w:webHidden/>
              </w:rPr>
              <w:t>20</w:t>
            </w:r>
            <w:r w:rsidR="00DD0E1D">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0" w:name="_Toc443931137"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0"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1" w:name="_Toc443893564"/>
      <w:bookmarkStart w:id="2" w:name="_Toc443931138"/>
      <w:r>
        <w:lastRenderedPageBreak/>
        <w:t>2. Search</w:t>
      </w:r>
      <w:bookmarkEnd w:id="1"/>
      <w:bookmarkEnd w:id="2"/>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3" w:name="h.m7atj6odgmr7" w:colFirst="0" w:colLast="0"/>
      <w:bookmarkStart w:id="4" w:name="_Toc443893565"/>
      <w:bookmarkStart w:id="5" w:name="_Toc443931139"/>
      <w:bookmarkEnd w:id="3"/>
      <w:r>
        <w:t>2</w:t>
      </w:r>
      <w:r w:rsidRPr="00433A8D">
        <w:t xml:space="preserve">.1. Go to </w:t>
      </w:r>
      <w:hyperlink r:id="rId14">
        <w:r w:rsidRPr="00433A8D">
          <w:rPr>
            <w:color w:val="1155CC"/>
            <w:u w:val="single"/>
          </w:rPr>
          <w:t>http://data.enanomapper.net</w:t>
        </w:r>
        <w:bookmarkEnd w:id="4"/>
        <w:bookmarkEnd w:id="5"/>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6" w:name="h.ccd2qpjjok4v" w:colFirst="0" w:colLast="0"/>
      <w:bookmarkStart w:id="7" w:name="_Toc443893566"/>
      <w:bookmarkStart w:id="8" w:name="_Toc443931140"/>
      <w:bookmarkEnd w:id="6"/>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7"/>
      <w:bookmarkEnd w:id="8"/>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1</w:t>
      </w:r>
      <w:r w:rsidR="00987C80">
        <w:rPr>
          <w:noProof/>
        </w:rPr>
        <w:fldChar w:fldCharType="end"/>
      </w:r>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9" w:name="h.f5i1y75j1k8e" w:colFirst="0" w:colLast="0"/>
      <w:bookmarkStart w:id="10" w:name="_Toc443893567"/>
      <w:bookmarkStart w:id="11" w:name="_Toc443931141"/>
      <w:bookmarkEnd w:id="9"/>
      <w:r>
        <w:t>2</w:t>
      </w:r>
      <w:r w:rsidRPr="00433A8D">
        <w:t>.3. Type in the search box “zinc oxide” and press enter.</w:t>
      </w:r>
      <w:bookmarkEnd w:id="10"/>
      <w:bookmarkEnd w:id="11"/>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2" w:name="h.jxrqhmkohow7" w:colFirst="0" w:colLast="0"/>
      <w:bookmarkStart w:id="13" w:name="_Toc443893568"/>
      <w:bookmarkStart w:id="14" w:name="_Toc443931142"/>
      <w:bookmarkEnd w:id="12"/>
      <w:r>
        <w:t>2</w:t>
      </w:r>
      <w:r w:rsidRPr="00433A8D">
        <w:t>.4. Click on NanoMaterial type at the left</w:t>
      </w:r>
      <w:bookmarkEnd w:id="13"/>
      <w:bookmarkEnd w:id="14"/>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2</w:t>
      </w:r>
      <w:r w:rsidR="00987C80">
        <w:rPr>
          <w:noProof/>
        </w:rPr>
        <w:fldChar w:fldCharType="end"/>
      </w:r>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5" w:name="h.p9zeluaffv" w:colFirst="0" w:colLast="0"/>
      <w:bookmarkStart w:id="16" w:name="_Toc443893569"/>
      <w:bookmarkStart w:id="17" w:name="_Toc443931143"/>
      <w:bookmarkEnd w:id="15"/>
      <w:r>
        <w:t>2</w:t>
      </w:r>
      <w:r w:rsidRPr="00433A8D">
        <w:t>.5. Click on P-CHEM panel at the left.</w:t>
      </w:r>
      <w:bookmarkEnd w:id="16"/>
      <w:bookmarkEnd w:id="17"/>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3</w:t>
      </w:r>
      <w:r w:rsidR="00987C80">
        <w:rPr>
          <w:noProof/>
        </w:rPr>
        <w:fldChar w:fldCharType="end"/>
      </w:r>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panel shows the type and the number of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4</w:t>
      </w:r>
      <w:r w:rsidR="00987C80">
        <w:rPr>
          <w:noProof/>
        </w:rPr>
        <w:fldChar w:fldCharType="end"/>
      </w:r>
      <w:r w:rsidRPr="00E96AA3">
        <w:t xml:space="preserve"> Summary details, e.g. shows the range of the Zeta potential measurements (-15.1, 24.3) mV</w:t>
      </w:r>
    </w:p>
    <w:p w:rsidR="0065220E" w:rsidRPr="00433A8D" w:rsidRDefault="0065220E" w:rsidP="0065220E">
      <w:pPr>
        <w:pStyle w:val="Heading2"/>
      </w:pPr>
      <w:bookmarkStart w:id="18" w:name="h.t75lw7npqv4y" w:colFirst="0" w:colLast="0"/>
      <w:bookmarkStart w:id="19" w:name="_Toc443893570"/>
      <w:bookmarkStart w:id="20" w:name="_Toc443931144"/>
      <w:bookmarkEnd w:id="18"/>
      <w:r>
        <w:t>2</w:t>
      </w:r>
      <w:r w:rsidRPr="00433A8D">
        <w:t>.6. Click on TOX panel at the left.</w:t>
      </w:r>
      <w:bookmarkEnd w:id="19"/>
      <w:bookmarkEnd w:id="20"/>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5</w:t>
      </w:r>
      <w:r w:rsidR="00987C80">
        <w:rPr>
          <w:noProof/>
        </w:rPr>
        <w:fldChar w:fldCharType="end"/>
      </w:r>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1" w:name="h.1g1w06hfoemm" w:colFirst="0" w:colLast="0"/>
      <w:bookmarkStart w:id="22" w:name="_Toc443893571"/>
      <w:bookmarkStart w:id="23" w:name="_Toc443931145"/>
      <w:bookmarkEnd w:id="21"/>
      <w:r>
        <w:t>2</w:t>
      </w:r>
      <w:r w:rsidRPr="00433A8D">
        <w:t xml:space="preserve">.7. Click on </w:t>
      </w:r>
      <w:r w:rsidRPr="00433A8D">
        <w:rPr>
          <w:i/>
        </w:rPr>
        <w:t>Cell</w:t>
      </w:r>
      <w:r w:rsidRPr="00433A8D">
        <w:t xml:space="preserve"> panel </w:t>
      </w:r>
      <w:r w:rsidR="00D508A3">
        <w:t>ON</w:t>
      </w:r>
      <w:r w:rsidRPr="00433A8D">
        <w:t xml:space="preserve"> the left</w:t>
      </w:r>
      <w:bookmarkEnd w:id="22"/>
      <w:bookmarkEnd w:id="23"/>
    </w:p>
    <w:p w:rsidR="0065220E" w:rsidRPr="00433A8D" w:rsidRDefault="0065220E" w:rsidP="0065220E">
      <w:r w:rsidRPr="00433A8D">
        <w:t>The expanded panel will show the cell lines used in the biological assays involved with zinc oxide (recall we are still exploring the “zinc oxide” se</w:t>
      </w:r>
      <w:r w:rsidR="009D4AAF">
        <w:t xml:space="preserve">arch results, and the current filter is indicated </w:t>
      </w:r>
      <w:proofErr w:type="gramStart"/>
      <w:r w:rsidR="009D4AAF">
        <w:t>by  tag</w:t>
      </w:r>
      <w:proofErr w:type="gramEnd"/>
      <w:r w:rsidR="009D4AAF">
        <w:t xml:space="preserve"> ‘zinc oxide’ at the top of the hit lists</w:t>
      </w:r>
      <w:r w:rsidRPr="00433A8D">
        <w: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6</w:t>
      </w:r>
      <w:r w:rsidR="00987C80">
        <w:rPr>
          <w:noProof/>
        </w:rPr>
        <w:fldChar w:fldCharType="end"/>
      </w:r>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4" w:name="h.cvlset86px7i" w:colFirst="0" w:colLast="0"/>
      <w:bookmarkStart w:id="25" w:name="_Toc443893572"/>
      <w:bookmarkStart w:id="26" w:name="_Toc443931146"/>
      <w:bookmarkEnd w:id="24"/>
      <w:r>
        <w:lastRenderedPageBreak/>
        <w:t>2</w:t>
      </w:r>
      <w:r w:rsidRPr="00433A8D">
        <w:t>.8. Click on THP-1 macrophages button</w:t>
      </w:r>
      <w:bookmarkEnd w:id="25"/>
      <w:bookmarkEnd w:id="26"/>
      <w:r w:rsidRPr="00433A8D">
        <w:t xml:space="preserve"> </w:t>
      </w:r>
    </w:p>
    <w:p w:rsidR="0065220E" w:rsidRPr="00433A8D" w:rsidRDefault="0065220E" w:rsidP="0065220E">
      <w:r w:rsidRPr="00433A8D">
        <w:t xml:space="preserve">The </w:t>
      </w:r>
      <w:r w:rsidR="009D4AAF">
        <w:rPr>
          <w:i/>
        </w:rPr>
        <w:t>c</w:t>
      </w:r>
      <w:r w:rsidRPr="00433A8D">
        <w:rPr>
          <w:i/>
        </w:rPr>
        <w:t xml:space="preserve">urrent </w:t>
      </w:r>
      <w:r w:rsidR="009D4AAF">
        <w:rPr>
          <w:i/>
        </w:rPr>
        <w:t>filter</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7</w:t>
      </w:r>
      <w:r w:rsidR="00987C80">
        <w:rPr>
          <w:noProof/>
        </w:rPr>
        <w:fldChar w:fldCharType="end"/>
      </w:r>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009D4AAF">
        <w:rPr>
          <w:i/>
        </w:rPr>
        <w:t>c</w:t>
      </w:r>
      <w:r w:rsidRPr="00433A8D">
        <w:rPr>
          <w:i/>
        </w:rPr>
        <w:t>urrent</w:t>
      </w:r>
      <w:r w:rsidR="009D4AAF">
        <w:rPr>
          <w:i/>
        </w:rPr>
        <w:t xml:space="preserve"> filter (at the top of the hit list)</w:t>
      </w:r>
      <w:r w:rsidRPr="00433A8D">
        <w:t xml:space="preserve"> can be directly modified by clicking </w:t>
      </w:r>
      <w:r w:rsidR="0008305C">
        <w:t>o</w:t>
      </w:r>
      <w:r w:rsidR="008B033A">
        <w:t>n the tags</w:t>
      </w:r>
      <w:r w:rsidR="0008305C">
        <w:t xml:space="preserve"> or using the button </w:t>
      </w:r>
      <w:r w:rsidR="0008305C">
        <w:rPr>
          <w:i/>
        </w:rPr>
        <w:t xml:space="preserve">clear, </w:t>
      </w:r>
      <w:r w:rsidRPr="00433A8D">
        <w:t>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7" w:name="h.c3d9egeoi1or" w:colFirst="0" w:colLast="0"/>
      <w:bookmarkStart w:id="28" w:name="_Toc443893573"/>
      <w:bookmarkStart w:id="29" w:name="_Toc443931147"/>
      <w:bookmarkEnd w:id="27"/>
      <w:r>
        <w:t>2</w:t>
      </w:r>
      <w:r w:rsidRPr="00433A8D">
        <w:t xml:space="preserve">.9. </w:t>
      </w:r>
      <w:r w:rsidR="009D4AAF">
        <w:t>Removing filters</w:t>
      </w:r>
      <w:bookmarkEnd w:id="28"/>
      <w:bookmarkEnd w:id="29"/>
      <w:r w:rsidRPr="00433A8D">
        <w:t xml:space="preserve"> </w:t>
      </w:r>
    </w:p>
    <w:p w:rsidR="0065220E" w:rsidRDefault="008B033A" w:rsidP="008B033A">
      <w:r>
        <w:t xml:space="preserve">Clicking on the </w:t>
      </w:r>
      <w:r>
        <w:rPr>
          <w:i/>
        </w:rPr>
        <w:t xml:space="preserve">zinc oxide </w:t>
      </w:r>
      <w:r>
        <w:t xml:space="preserve">tag at the top of the hit list </w:t>
      </w:r>
      <w:r w:rsidR="0065220E" w:rsidRPr="00433A8D">
        <w:t xml:space="preserve">will remove the </w:t>
      </w:r>
      <w:r w:rsidR="0065220E" w:rsidRPr="00433A8D">
        <w:rPr>
          <w:i/>
        </w:rPr>
        <w:t xml:space="preserve">zinc </w:t>
      </w:r>
      <w:proofErr w:type="gramStart"/>
      <w:r w:rsidR="0065220E" w:rsidRPr="00433A8D">
        <w:rPr>
          <w:i/>
        </w:rPr>
        <w:t xml:space="preserve">oxide </w:t>
      </w:r>
      <w:r w:rsidR="0065220E" w:rsidRPr="00433A8D">
        <w:t xml:space="preserve"> from</w:t>
      </w:r>
      <w:proofErr w:type="gramEnd"/>
      <w:r w:rsidR="0065220E" w:rsidRPr="00433A8D">
        <w:t xml:space="preserve"> the query, retaining only the </w:t>
      </w:r>
      <w:r w:rsidR="0065220E" w:rsidRPr="00433A8D">
        <w:rPr>
          <w:i/>
          <w:u w:val="single"/>
        </w:rPr>
        <w:t>Cell line : THP 1 macrophage</w:t>
      </w:r>
      <w:r w:rsidR="0065220E" w:rsidRPr="00433A8D">
        <w:t xml:space="preserve"> criteria.  The results panel and the summari</w:t>
      </w:r>
      <w:r>
        <w:t>es will be adapted accordingly.</w:t>
      </w:r>
    </w:p>
    <w:p w:rsidR="008B033A" w:rsidRPr="00433A8D" w:rsidRDefault="008B033A" w:rsidP="008B033A"/>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7F589B" w:rsidP="0065220E">
      <w:pPr>
        <w:keepNext/>
      </w:pPr>
      <w:r>
        <w:rPr>
          <w:noProof/>
        </w:rPr>
        <w:lastRenderedPageBreak/>
        <w:drawing>
          <wp:inline distT="0" distB="0" distL="0" distR="0">
            <wp:extent cx="5939790" cy="32086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9</w:t>
      </w:r>
      <w:r w:rsidR="00987C80">
        <w:rPr>
          <w:noProof/>
        </w:rPr>
        <w:fldChar w:fldCharType="end"/>
      </w:r>
      <w:r w:rsidRPr="001C53A4">
        <w:t xml:space="preserve"> Click on the nanomaterial type panel on the left to see the summary of nanomaterial types found in the current query.</w:t>
      </w:r>
    </w:p>
    <w:p w:rsidR="0065220E" w:rsidRPr="00433A8D" w:rsidRDefault="0065220E" w:rsidP="0065220E"/>
    <w:p w:rsidR="0065220E" w:rsidRDefault="0065220E" w:rsidP="0065220E">
      <w:pPr>
        <w:pStyle w:val="Heading2"/>
      </w:pPr>
      <w:bookmarkStart w:id="30" w:name="h.hbw6ugiksxy1" w:colFirst="0" w:colLast="0"/>
      <w:bookmarkStart w:id="31" w:name="_Toc443893574"/>
      <w:bookmarkStart w:id="32" w:name="_Toc443931148"/>
      <w:bookmarkEnd w:id="30"/>
      <w:r>
        <w:t>2</w:t>
      </w:r>
      <w:r w:rsidRPr="00433A8D">
        <w:t xml:space="preserve">.10. </w:t>
      </w:r>
      <w:r>
        <w:t>Provide Feedback</w:t>
      </w:r>
      <w:bookmarkEnd w:id="31"/>
      <w:bookmarkEnd w:id="32"/>
    </w:p>
    <w:p w:rsidR="0065220E" w:rsidRPr="00433A8D" w:rsidRDefault="0065220E" w:rsidP="0065220E">
      <w:r w:rsidRPr="00433A8D">
        <w:t xml:space="preserve">You can click on the </w:t>
      </w:r>
      <w:hyperlink r:id="rId24">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F16ECD" w:rsidP="0065220E">
      <w:pPr>
        <w:keepNext/>
      </w:pPr>
      <w:r>
        <w:rPr>
          <w:noProof/>
        </w:rPr>
        <w:lastRenderedPageBreak/>
        <w:drawing>
          <wp:inline distT="0" distB="0" distL="0" distR="0">
            <wp:extent cx="5939790" cy="38811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1.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88112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10</w:t>
      </w:r>
      <w:r w:rsidR="00987C80">
        <w:rPr>
          <w:noProof/>
        </w:rPr>
        <w:fldChar w:fldCharType="end"/>
      </w:r>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3" w:name="h.ou3b70uenda7" w:colFirst="0" w:colLast="0"/>
      <w:bookmarkStart w:id="34" w:name="_Toc443893575"/>
      <w:bookmarkStart w:id="35" w:name="_Toc443931149"/>
      <w:bookmarkEnd w:id="33"/>
      <w:r>
        <w:t>2</w:t>
      </w:r>
      <w:r w:rsidRPr="00433A8D">
        <w:t>.11. Start a new search</w:t>
      </w:r>
      <w:r w:rsidR="00BA0F66">
        <w:t xml:space="preserve"> with the new version of the search</w:t>
      </w:r>
      <w:bookmarkEnd w:id="34"/>
      <w:bookmarkEnd w:id="35"/>
    </w:p>
    <w:p w:rsidR="00BA0F66" w:rsidRDefault="00BA0F66" w:rsidP="0065220E"/>
    <w:p w:rsidR="00BA0F66" w:rsidRDefault="00BA0F66" w:rsidP="0065220E">
      <w:r>
        <w:t xml:space="preserve">We have recently released a new updated version of the search page, with several </w:t>
      </w:r>
      <w:r w:rsidR="001A3E70">
        <w:t xml:space="preserve">new and improved features.  </w:t>
      </w:r>
      <w:proofErr w:type="gramStart"/>
      <w:r w:rsidR="001A3E70">
        <w:t>To access the new version, use the “Try the new search page” at the top menu.</w:t>
      </w:r>
      <w:proofErr w:type="gramEnd"/>
      <w:r w:rsidR="001A3E70">
        <w:t xml:space="preserve"> </w:t>
      </w:r>
    </w:p>
    <w:p w:rsidR="00BA0F66" w:rsidRDefault="00BA0F66" w:rsidP="0065220E"/>
    <w:p w:rsidR="00BA0F66" w:rsidRDefault="00BA0F66" w:rsidP="0065220E">
      <w:r>
        <w:rPr>
          <w:noProof/>
        </w:rPr>
        <w:drawing>
          <wp:inline distT="0" distB="0" distL="0" distR="0">
            <wp:extent cx="5939790" cy="21393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2.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139315"/>
                    </a:xfrm>
                    <a:prstGeom prst="rect">
                      <a:avLst/>
                    </a:prstGeom>
                  </pic:spPr>
                </pic:pic>
              </a:graphicData>
            </a:graphic>
          </wp:inline>
        </w:drawing>
      </w:r>
    </w:p>
    <w:p w:rsidR="001A3E70" w:rsidRDefault="001A3E70" w:rsidP="0065220E">
      <w:r>
        <w:t xml:space="preserve">Figure </w:t>
      </w:r>
      <w:fldSimple w:instr=" SEQ Figure \* ARABIC ">
        <w:r>
          <w:rPr>
            <w:noProof/>
          </w:rPr>
          <w:t>10</w:t>
        </w:r>
      </w:fldSimple>
      <w:r>
        <w:t xml:space="preserve"> Use the menu at the top right to go to the new search page</w:t>
      </w:r>
    </w:p>
    <w:p w:rsidR="001A3E70" w:rsidRDefault="001A3E70" w:rsidP="0065220E"/>
    <w:p w:rsidR="001A3E70" w:rsidRDefault="001A3E70" w:rsidP="0065220E"/>
    <w:p w:rsidR="001A3E70" w:rsidRDefault="001A3E70" w:rsidP="0065220E"/>
    <w:p w:rsidR="001A3E70" w:rsidRDefault="001A3E70" w:rsidP="0065220E"/>
    <w:p w:rsidR="0065220E" w:rsidRPr="00433A8D" w:rsidRDefault="0065220E" w:rsidP="0065220E">
      <w:r w:rsidRPr="00433A8D">
        <w:lastRenderedPageBreak/>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r w:rsidR="00987C80">
        <w:fldChar w:fldCharType="begin"/>
      </w:r>
      <w:r w:rsidR="00987C80">
        <w:instrText xml:space="preserve"> SEQ Figure \* ARABIC </w:instrText>
      </w:r>
      <w:r w:rsidR="00987C80">
        <w:fldChar w:fldCharType="separate"/>
      </w:r>
      <w:r>
        <w:rPr>
          <w:noProof/>
        </w:rPr>
        <w:t>11</w:t>
      </w:r>
      <w:r w:rsidR="00987C80">
        <w:rPr>
          <w:noProof/>
        </w:rPr>
        <w:fldChar w:fldCharType="end"/>
      </w:r>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704DD3" w:rsidRDefault="00704DD3" w:rsidP="0065220E">
      <w:bookmarkStart w:id="36" w:name="h.hxj5xacbw8m3" w:colFirst="0" w:colLast="0"/>
      <w:bookmarkEnd w:id="36"/>
      <w:r>
        <w:t xml:space="preserve">The next exercise demonstrates how to filter the query to include results from single publication.  Open the </w:t>
      </w:r>
      <w:r w:rsidR="000E54C9" w:rsidRPr="000E54C9">
        <w:rPr>
          <w:i/>
        </w:rPr>
        <w:t>References</w:t>
      </w:r>
      <w:r w:rsidR="000E54C9">
        <w:t xml:space="preserve"> widget at the left.  </w:t>
      </w:r>
      <w:r w:rsidR="00E77C63">
        <w:t>(</w:t>
      </w:r>
      <w:r w:rsidR="00E77C63">
        <w:fldChar w:fldCharType="begin"/>
      </w:r>
      <w:r w:rsidR="00E77C63">
        <w:instrText xml:space="preserve"> REF _Ref474186492 \h </w:instrText>
      </w:r>
      <w:r w:rsidR="00E77C63">
        <w:fldChar w:fldCharType="separate"/>
      </w:r>
      <w:r w:rsidR="00E77C63">
        <w:t xml:space="preserve">Figure </w:t>
      </w:r>
      <w:r w:rsidR="00E77C63">
        <w:rPr>
          <w:noProof/>
        </w:rPr>
        <w:t>11</w:t>
      </w:r>
      <w:r w:rsidR="00E77C63">
        <w:fldChar w:fldCharType="end"/>
      </w:r>
      <w:r w:rsidR="00E77C63">
        <w:t>)</w:t>
      </w:r>
    </w:p>
    <w:p w:rsidR="00704DD3" w:rsidRDefault="00704DD3" w:rsidP="0065220E"/>
    <w:p w:rsidR="000E54C9" w:rsidRDefault="00704DD3" w:rsidP="0065220E">
      <w:r>
        <w:rPr>
          <w:noProof/>
        </w:rPr>
        <w:drawing>
          <wp:inline distT="0" distB="0" distL="0" distR="0" wp14:anchorId="07C9D598" wp14:editId="6513D2DA">
            <wp:extent cx="5939790" cy="32092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560709" w:rsidRDefault="00560709" w:rsidP="0065220E">
      <w:bookmarkStart w:id="37" w:name="_Ref474186492"/>
      <w:r>
        <w:t xml:space="preserve">Figure </w:t>
      </w:r>
      <w:r>
        <w:fldChar w:fldCharType="begin"/>
      </w:r>
      <w:r>
        <w:instrText xml:space="preserve"> SEQ Figure \* ARABIC </w:instrText>
      </w:r>
      <w:r>
        <w:fldChar w:fldCharType="separate"/>
      </w:r>
      <w:r>
        <w:rPr>
          <w:noProof/>
        </w:rPr>
        <w:t>11</w:t>
      </w:r>
      <w:r>
        <w:rPr>
          <w:noProof/>
        </w:rPr>
        <w:fldChar w:fldCharType="end"/>
      </w:r>
      <w:bookmarkEnd w:id="37"/>
      <w:r w:rsidRPr="00AF6E8C">
        <w:t xml:space="preserve"> </w:t>
      </w:r>
      <w:proofErr w:type="gramStart"/>
      <w:r>
        <w:t>Selecting</w:t>
      </w:r>
      <w:proofErr w:type="gramEnd"/>
      <w:r>
        <w:t xml:space="preserve"> a reference as a filter</w:t>
      </w:r>
    </w:p>
    <w:p w:rsidR="000E54C9" w:rsidRDefault="000E54C9" w:rsidP="0065220E"/>
    <w:p w:rsidR="00E77C63" w:rsidRDefault="00E77C63" w:rsidP="00E77C63">
      <w:r>
        <w:lastRenderedPageBreak/>
        <w:t xml:space="preserve">Click on the tag </w:t>
      </w:r>
      <w:r w:rsidRPr="000E54C9">
        <w:rPr>
          <w:i/>
        </w:rPr>
        <w:t>10.1021/nl0730155</w:t>
      </w:r>
      <w:r>
        <w:rPr>
          <w:i/>
        </w:rPr>
        <w:t xml:space="preserve"> </w:t>
      </w:r>
      <w:r>
        <w:t>– it will be added to the current filter and the search hits restricted to mater</w:t>
      </w:r>
      <w:r>
        <w:t>ials from only this publication (</w:t>
      </w:r>
      <w:r>
        <w:fldChar w:fldCharType="begin"/>
      </w:r>
      <w:r>
        <w:instrText xml:space="preserve"> REF _Ref474186516 \h </w:instrText>
      </w:r>
      <w:r>
        <w:fldChar w:fldCharType="separate"/>
      </w:r>
      <w:r>
        <w:t xml:space="preserve">Figure </w:t>
      </w:r>
      <w:r>
        <w:rPr>
          <w:noProof/>
        </w:rPr>
        <w:t>12</w:t>
      </w:r>
      <w:r>
        <w:fldChar w:fldCharType="end"/>
      </w:r>
      <w:r>
        <w:t>).</w:t>
      </w:r>
      <w:r w:rsidR="003B020D">
        <w:t xml:space="preserve"> Click on the link “more” to open more details about the material.  A link to the publication page appears.</w:t>
      </w:r>
    </w:p>
    <w:p w:rsidR="00E77C63" w:rsidRDefault="00E77C63" w:rsidP="0065220E"/>
    <w:p w:rsidR="0065220E" w:rsidRDefault="000E54C9" w:rsidP="0065220E">
      <w:r>
        <w:rPr>
          <w:noProof/>
        </w:rPr>
        <w:drawing>
          <wp:inline distT="0" distB="0" distL="0" distR="0" wp14:anchorId="662A5D13" wp14:editId="0241A076">
            <wp:extent cx="5939790" cy="32092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ref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0E54C9" w:rsidRDefault="000E54C9" w:rsidP="0065220E"/>
    <w:p w:rsidR="000E54C9" w:rsidRDefault="00770262" w:rsidP="0065220E">
      <w:r>
        <w:t>This version of the search application includes a new tab “Export</w:t>
      </w:r>
      <w:proofErr w:type="gramStart"/>
      <w:r>
        <w:t>” ,</w:t>
      </w:r>
      <w:proofErr w:type="gramEnd"/>
      <w:r>
        <w:t xml:space="preserve"> allowing to download the query results in various formats. There are several options, defining what to do</w:t>
      </w:r>
      <w:r w:rsidR="00C6093B">
        <w:t xml:space="preserve">wnload and the format.  To </w:t>
      </w:r>
      <w:proofErr w:type="spellStart"/>
      <w:r w:rsidR="00C6093B">
        <w:t>sselect</w:t>
      </w:r>
      <w:proofErr w:type="spellEnd"/>
      <w:r w:rsidR="00C6093B">
        <w:t xml:space="preserve"> the Excel download, click on the XLSX icon and then click the “Download filtered entries as XLSX”.</w:t>
      </w:r>
    </w:p>
    <w:p w:rsidR="00291CDB" w:rsidRDefault="00291CDB" w:rsidP="00291CDB"/>
    <w:p w:rsidR="00291CDB" w:rsidRDefault="00291CDB" w:rsidP="00291CDB">
      <w:r>
        <w:rPr>
          <w:noProof/>
        </w:rPr>
        <w:drawing>
          <wp:inline distT="0" distB="0" distL="0" distR="0" wp14:anchorId="3FCCB0AC" wp14:editId="2AA279EC">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p>
    <w:p w:rsidR="00291CDB" w:rsidRDefault="00AB0C28" w:rsidP="0065220E">
      <w:pPr>
        <w:rPr>
          <w:rFonts w:asciiTheme="majorHAnsi" w:eastAsiaTheme="majorEastAsia" w:hAnsiTheme="majorHAnsi" w:cstheme="majorBidi"/>
          <w:b/>
          <w:bCs/>
          <w:caps/>
          <w:color w:val="FF5050"/>
          <w:sz w:val="56"/>
          <w:szCs w:val="32"/>
        </w:rPr>
      </w:pPr>
      <w:proofErr w:type="gramStart"/>
      <w:r>
        <w:t>This  completes</w:t>
      </w:r>
      <w:proofErr w:type="gramEnd"/>
      <w:r>
        <w:t xml:space="preserve"> the search and download exercise</w:t>
      </w:r>
      <w:r>
        <w:t>.</w:t>
      </w:r>
      <w:r>
        <w:t xml:space="preserve"> You may explore other search and download options.</w:t>
      </w:r>
      <w:bookmarkStart w:id="38" w:name="_GoBack"/>
      <w:bookmarkEnd w:id="38"/>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9" w:name="_Toc443893576"/>
      <w:bookmarkStart w:id="40" w:name="_Toc443931150"/>
      <w:r>
        <w:lastRenderedPageBreak/>
        <w:t xml:space="preserve">3. </w:t>
      </w:r>
      <w:r w:rsidRPr="00433A8D">
        <w:t>Download data from within R</w:t>
      </w:r>
      <w:bookmarkEnd w:id="39"/>
      <w:bookmarkEnd w:id="40"/>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1" w:name="h.er1lu8qr6otw" w:colFirst="0" w:colLast="0"/>
      <w:bookmarkStart w:id="42" w:name="_Toc443893577"/>
      <w:bookmarkStart w:id="43" w:name="_Toc443931151"/>
      <w:bookmarkEnd w:id="41"/>
      <w:r>
        <w:t xml:space="preserve">3.1 Install the </w:t>
      </w:r>
      <w:r>
        <w:rPr>
          <w:i/>
        </w:rPr>
        <w:t>renm</w:t>
      </w:r>
      <w:r>
        <w:t xml:space="preserve"> package</w:t>
      </w:r>
      <w:bookmarkEnd w:id="42"/>
      <w:bookmarkEnd w:id="43"/>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4" w:name="h.a490g4wgb3zl" w:colFirst="0" w:colLast="0"/>
      <w:bookmarkStart w:id="45" w:name="_Toc443893578"/>
      <w:bookmarkStart w:id="46" w:name="_Toc443931152"/>
      <w:bookmarkEnd w:id="44"/>
      <w:r>
        <w:t>3</w:t>
      </w:r>
      <w:r w:rsidRPr="00433A8D">
        <w:t>.2 browsing the data in R</w:t>
      </w:r>
      <w:bookmarkEnd w:id="45"/>
      <w:bookmarkEnd w:id="46"/>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362C187E" wp14:editId="54B477BC">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bookmarkStart w:id="47" w:name="_Ref474186516"/>
      <w:r>
        <w:t xml:space="preserve">Figure </w:t>
      </w:r>
      <w:r w:rsidR="00987C80">
        <w:fldChar w:fldCharType="begin"/>
      </w:r>
      <w:r w:rsidR="00987C80">
        <w:instrText xml:space="preserve"> SEQ Figure \* ARABIC </w:instrText>
      </w:r>
      <w:r w:rsidR="00987C80">
        <w:fldChar w:fldCharType="separate"/>
      </w:r>
      <w:r>
        <w:rPr>
          <w:noProof/>
        </w:rPr>
        <w:t>12</w:t>
      </w:r>
      <w:r w:rsidR="00987C80">
        <w:rPr>
          <w:noProof/>
        </w:rPr>
        <w:fldChar w:fldCharType="end"/>
      </w:r>
      <w:bookmarkEnd w:id="47"/>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8" w:name="h.luctlgju8zjd" w:colFirst="0" w:colLast="0"/>
      <w:bookmarkStart w:id="49" w:name="_Toc443893579"/>
      <w:bookmarkStart w:id="50" w:name="_Toc443931153"/>
      <w:bookmarkEnd w:id="48"/>
      <w:r w:rsidRPr="00433A8D">
        <w:t>2.3 Download the data on the nanomaterials</w:t>
      </w:r>
      <w:bookmarkEnd w:id="49"/>
      <w:bookmarkEnd w:id="50"/>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51" w:name="_Toc443931154"/>
      <w:r>
        <w:lastRenderedPageBreak/>
        <w:t xml:space="preserve">4. </w:t>
      </w:r>
      <w:r w:rsidRPr="00433A8D">
        <w:t>Data preparation &amp; Upload</w:t>
      </w:r>
      <w:bookmarkEnd w:id="51"/>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2" w:name="h.2kqq7klj6xg2" w:colFirst="0" w:colLast="0"/>
      <w:bookmarkStart w:id="53" w:name="_Toc443931155"/>
      <w:bookmarkEnd w:id="52"/>
      <w:r>
        <w:t>4</w:t>
      </w:r>
      <w:r w:rsidRPr="00433A8D">
        <w:t>.1. Download the files from this folder</w:t>
      </w:r>
      <w:bookmarkEnd w:id="53"/>
    </w:p>
    <w:p w:rsidR="00447C0C" w:rsidRPr="00433A8D" w:rsidRDefault="00987C80" w:rsidP="00447C0C">
      <w:hyperlink r:id="rId38">
        <w:r w:rsidR="00447C0C" w:rsidRPr="00433A8D">
          <w:rPr>
            <w:color w:val="1155CC"/>
            <w:u w:val="single"/>
          </w:rPr>
          <w:t>https://drive.google.com/folderview?id=0B55jmD17Vg55dVJqX3RXQ1JHMUk&amp;usp=sharing</w:t>
        </w:r>
      </w:hyperlink>
    </w:p>
    <w:p w:rsidR="00447C0C" w:rsidRPr="00433A8D" w:rsidRDefault="00447C0C" w:rsidP="00447C0C"/>
    <w:p w:rsidR="00447C0C" w:rsidRPr="00433A8D" w:rsidRDefault="00447C0C" w:rsidP="00447C0C">
      <w:pPr>
        <w:pStyle w:val="Heading2"/>
      </w:pPr>
      <w:bookmarkStart w:id="54" w:name="h.oj9yxicgzvck" w:colFirst="0" w:colLast="0"/>
      <w:bookmarkStart w:id="55" w:name="_Toc443931156"/>
      <w:bookmarkEnd w:id="54"/>
      <w:r>
        <w:t>4</w:t>
      </w:r>
      <w:r w:rsidRPr="00433A8D">
        <w:t xml:space="preserve">.2. Go to </w:t>
      </w:r>
      <w:hyperlink r:id="rId39">
        <w:r w:rsidRPr="00433A8D">
          <w:rPr>
            <w:color w:val="1155CC"/>
            <w:u w:val="single"/>
          </w:rPr>
          <w:t>https://apps.ideaconsult.net/enmtest</w:t>
        </w:r>
        <w:bookmarkEnd w:id="55"/>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6" w:name="h.4e3w8it1b40j" w:colFirst="0" w:colLast="0"/>
      <w:bookmarkStart w:id="57" w:name="_Toc443931157"/>
      <w:bookmarkEnd w:id="56"/>
      <w:r>
        <w:t>4</w:t>
      </w:r>
      <w:r w:rsidRPr="00433A8D">
        <w:t>.3. Use the menu</w:t>
      </w:r>
      <w:bookmarkEnd w:id="57"/>
      <w:r w:rsidRPr="00433A8D">
        <w:t xml:space="preserve"> </w:t>
      </w:r>
    </w:p>
    <w:p w:rsidR="00447C0C" w:rsidRPr="00433A8D" w:rsidRDefault="00F7545A" w:rsidP="00447C0C">
      <w:pPr>
        <w:pStyle w:val="Heading2"/>
      </w:pPr>
      <w:bookmarkStart w:id="58" w:name="h.aezl47wht6oq" w:colFirst="0" w:colLast="0"/>
      <w:bookmarkStart w:id="59" w:name="_Toc443931158"/>
      <w:bookmarkEnd w:id="58"/>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9"/>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0" w:name="h.tes670umcx6" w:colFirst="0" w:colLast="0"/>
      <w:bookmarkStart w:id="61" w:name="_Toc443931159"/>
      <w:bookmarkEnd w:id="60"/>
      <w:r>
        <w:t>4</w:t>
      </w:r>
      <w:r w:rsidRPr="00433A8D">
        <w:t>.3. Using the web form for upload</w:t>
      </w:r>
      <w:bookmarkEnd w:id="61"/>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2" w:name="h.hu1bjpj231j2" w:colFirst="0" w:colLast="0"/>
      <w:bookmarkEnd w:id="62"/>
    </w:p>
    <w:p w:rsidR="00447C0C" w:rsidRPr="00433A8D" w:rsidRDefault="00447C0C" w:rsidP="00447C0C">
      <w:pPr>
        <w:pStyle w:val="Heading2"/>
      </w:pPr>
      <w:bookmarkStart w:id="63" w:name="_Toc443931160"/>
      <w:r>
        <w:t>4</w:t>
      </w:r>
      <w:r w:rsidRPr="00433A8D">
        <w:t>.4. View the uploaded materials</w:t>
      </w:r>
      <w:bookmarkEnd w:id="63"/>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4" w:name="h.u9ui852mp80v" w:colFirst="0" w:colLast="0"/>
      <w:bookmarkStart w:id="65" w:name="_Toc443931161"/>
      <w:bookmarkEnd w:id="64"/>
      <w:r>
        <w:t>4</w:t>
      </w:r>
      <w:r w:rsidRPr="00433A8D">
        <w:t xml:space="preserve">.5. Repeat the upload with the step 3.3. </w:t>
      </w:r>
      <w:proofErr w:type="gramStart"/>
      <w:r w:rsidRPr="00433A8D">
        <w:t>and MODENA-modelling-tox.json in order to upload biological characterisation data.</w:t>
      </w:r>
      <w:bookmarkEnd w:id="65"/>
      <w:proofErr w:type="gramEnd"/>
    </w:p>
    <w:p w:rsidR="0065220E" w:rsidRPr="00591094" w:rsidRDefault="00447C0C" w:rsidP="00447C0C">
      <w:pPr>
        <w:rPr>
          <w:rFonts w:asciiTheme="majorHAnsi" w:hAnsiTheme="majorHAnsi"/>
        </w:rPr>
      </w:pPr>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r w:rsidR="0065220E" w:rsidRPr="00591094">
        <w:rPr>
          <w:rFonts w:asciiTheme="majorHAnsi" w:hAnsiTheme="majorHAnsi"/>
        </w:rPr>
        <w:br w:type="page"/>
      </w:r>
    </w:p>
    <w:p w:rsidR="00447C0C" w:rsidRPr="00433A8D" w:rsidRDefault="00447C0C" w:rsidP="00447C0C">
      <w:pPr>
        <w:pStyle w:val="Heading1"/>
      </w:pPr>
      <w:bookmarkStart w:id="66" w:name="_Toc443931162"/>
      <w:r>
        <w:lastRenderedPageBreak/>
        <w:t xml:space="preserve">5. </w:t>
      </w:r>
      <w:r w:rsidRPr="00433A8D">
        <w:t>Data visualization</w:t>
      </w:r>
      <w:bookmarkEnd w:id="66"/>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7" w:name="h.cubd4quw85f9" w:colFirst="0" w:colLast="0"/>
      <w:bookmarkStart w:id="68" w:name="_Toc443931163"/>
      <w:bookmarkEnd w:id="67"/>
      <w:r>
        <w:t>5</w:t>
      </w:r>
      <w:r w:rsidRPr="00433A8D">
        <w:t>.1 browse the examples</w:t>
      </w:r>
      <w:bookmarkEnd w:id="68"/>
    </w:p>
    <w:p w:rsidR="00447C0C" w:rsidRPr="00433A8D" w:rsidRDefault="00447C0C" w:rsidP="00447C0C">
      <w:r w:rsidRPr="00433A8D">
        <w:t xml:space="preserve">Go to the following website and try </w:t>
      </w:r>
      <w:hyperlink r:id="rId49">
        <w:r w:rsidRPr="00433A8D">
          <w:rPr>
            <w:color w:val="1155CC"/>
            <w:u w:val="single"/>
          </w:rPr>
          <w:t>the various examples</w:t>
        </w:r>
      </w:hyperlink>
      <w:r w:rsidRPr="00433A8D">
        <w:t xml:space="preserve">. These JavaScript-enriched HTML pages use </w:t>
      </w:r>
      <w:hyperlink r:id="rId50">
        <w:r w:rsidRPr="00433A8D">
          <w:rPr>
            <w:color w:val="1155CC"/>
            <w:u w:val="single"/>
          </w:rPr>
          <w:t>ambit.js</w:t>
        </w:r>
      </w:hyperlink>
      <w:r w:rsidRPr="00433A8D">
        <w:t xml:space="preserve"> and </w:t>
      </w:r>
      <w:hyperlink r:id="rId51">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2"/>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3">
        <w:r w:rsidRPr="00433A8D">
          <w:rPr>
            <w:color w:val="1155CC"/>
            <w:u w:val="single"/>
          </w:rPr>
          <w:t>example 5</w:t>
        </w:r>
      </w:hyperlink>
      <w:r w:rsidRPr="00433A8D">
        <w:t xml:space="preserve">, </w:t>
      </w:r>
      <w:hyperlink r:id="rId54">
        <w:r w:rsidRPr="00433A8D">
          <w:rPr>
            <w:color w:val="1155CC"/>
            <w:u w:val="single"/>
          </w:rPr>
          <w:t>example 9</w:t>
        </w:r>
      </w:hyperlink>
      <w:r w:rsidRPr="00433A8D">
        <w:t xml:space="preserve">, </w:t>
      </w:r>
      <w:hyperlink r:id="rId55">
        <w:r w:rsidRPr="00433A8D">
          <w:rPr>
            <w:color w:val="1155CC"/>
            <w:u w:val="single"/>
          </w:rPr>
          <w:t>example 10</w:t>
        </w:r>
      </w:hyperlink>
      <w:r w:rsidRPr="00433A8D">
        <w:t xml:space="preserve">, and </w:t>
      </w:r>
      <w:hyperlink r:id="rId56">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7"/>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69" w:name="h.jy7cqxi9bub8" w:colFirst="0" w:colLast="0"/>
      <w:bookmarkStart w:id="70" w:name="_Toc443931164"/>
      <w:bookmarkEnd w:id="69"/>
      <w:r>
        <w:lastRenderedPageBreak/>
        <w:t>5</w:t>
      </w:r>
      <w:r w:rsidRPr="00433A8D">
        <w:t>.2 titanium dioxide</w:t>
      </w:r>
      <w:bookmarkEnd w:id="70"/>
    </w:p>
    <w:p w:rsidR="00447C0C" w:rsidRPr="00433A8D" w:rsidRDefault="00447C0C" w:rsidP="00447C0C">
      <w:r w:rsidRPr="00433A8D">
        <w:t xml:space="preserve">Open this page to view a summary of titanium dioxides in data.enanomapper.net: </w:t>
      </w:r>
      <w:hyperlink r:id="rId58">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59"/>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0"/>
      <w:footerReference w:type="default" r:id="rId61"/>
      <w:headerReference w:type="first" r:id="rId62"/>
      <w:footerReference w:type="first" r:id="rId63"/>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C80" w:rsidRDefault="00987C80" w:rsidP="00F43162">
      <w:r>
        <w:separator/>
      </w:r>
    </w:p>
  </w:endnote>
  <w:endnote w:type="continuationSeparator" w:id="0">
    <w:p w:rsidR="00987C80" w:rsidRDefault="00987C80"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34732C" w:rsidTr="0034732C">
      <w:tc>
        <w:tcPr>
          <w:tcW w:w="1913" w:type="dxa"/>
        </w:tcPr>
        <w:p w:rsidR="0034732C" w:rsidRDefault="0034732C" w:rsidP="00B94D46">
          <w:pPr>
            <w:pStyle w:val="Footer"/>
            <w:jc w:val="left"/>
          </w:pPr>
          <w:r>
            <w:t>eNanoMapper</w:t>
          </w:r>
        </w:p>
      </w:tc>
      <w:tc>
        <w:tcPr>
          <w:tcW w:w="1730" w:type="dxa"/>
        </w:tcPr>
        <w:p w:rsidR="0034732C" w:rsidRDefault="0034732C" w:rsidP="00B94D46">
          <w:pPr>
            <w:pStyle w:val="Footer"/>
          </w:pPr>
          <w:r>
            <w:t>604134</w:t>
          </w:r>
        </w:p>
      </w:tc>
      <w:tc>
        <w:tcPr>
          <w:tcW w:w="1922" w:type="dxa"/>
        </w:tcPr>
        <w:p w:rsidR="0034732C" w:rsidRDefault="00732C8A" w:rsidP="00732C8A">
          <w:pPr>
            <w:pStyle w:val="Footer"/>
          </w:pPr>
          <w:r>
            <w:fldChar w:fldCharType="begin"/>
          </w:r>
          <w:r>
            <w:instrText xml:space="preserve"> DATE \@ "d MMMM yyyy" </w:instrText>
          </w:r>
          <w:r>
            <w:fldChar w:fldCharType="separate"/>
          </w:r>
          <w:r w:rsidR="00704DD3">
            <w:rPr>
              <w:noProof/>
            </w:rPr>
            <w:t>6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34732C" w:rsidRDefault="008C5142" w:rsidP="0034732C">
              <w:pPr>
                <w:pStyle w:val="Footer"/>
              </w:pPr>
              <w:r>
                <w:rPr>
                  <w:lang w:val="sl-SI"/>
                </w:rPr>
                <w:t>ENM TUTORIALS</w:t>
              </w:r>
            </w:p>
          </w:tc>
        </w:sdtContent>
      </w:sdt>
      <w:tc>
        <w:tcPr>
          <w:tcW w:w="2019" w:type="dxa"/>
        </w:tcPr>
        <w:p w:rsidR="0034732C" w:rsidRDefault="0034732C"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B0C28">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B0C28">
            <w:rPr>
              <w:b/>
              <w:bCs/>
              <w:noProof/>
            </w:rPr>
            <w:t>23</w:t>
          </w:r>
          <w:r>
            <w:rPr>
              <w:b/>
              <w:bCs/>
              <w:sz w:val="24"/>
              <w:szCs w:val="24"/>
            </w:rPr>
            <w:fldChar w:fldCharType="end"/>
          </w:r>
        </w:p>
      </w:tc>
    </w:tr>
  </w:tbl>
  <w:p w:rsidR="00173C00" w:rsidRPr="00B94D46" w:rsidRDefault="00173C00"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Pr="00BA2B55" w:rsidRDefault="004E5E6F"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1C6926" w:rsidRPr="00BA2B55" w:rsidRDefault="001C6926"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C80" w:rsidRDefault="00987C80" w:rsidP="00F43162">
      <w:r>
        <w:separator/>
      </w:r>
    </w:p>
  </w:footnote>
  <w:footnote w:type="continuationSeparator" w:id="0">
    <w:p w:rsidR="00987C80" w:rsidRDefault="00987C80"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Default="008210AF">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sidR="001C6926">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1C6926" w:rsidRPr="00732C8A" w:rsidRDefault="008C5142"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305C"/>
    <w:rsid w:val="0008652B"/>
    <w:rsid w:val="00087F96"/>
    <w:rsid w:val="00093754"/>
    <w:rsid w:val="00096A42"/>
    <w:rsid w:val="000A14F4"/>
    <w:rsid w:val="000A6E32"/>
    <w:rsid w:val="000D1D9B"/>
    <w:rsid w:val="000E54C9"/>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A3E70"/>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020D"/>
    <w:rsid w:val="003B166E"/>
    <w:rsid w:val="003B1DA0"/>
    <w:rsid w:val="003B2E85"/>
    <w:rsid w:val="003C1550"/>
    <w:rsid w:val="003C448A"/>
    <w:rsid w:val="003C5384"/>
    <w:rsid w:val="003D055B"/>
    <w:rsid w:val="003E4440"/>
    <w:rsid w:val="003F3BD7"/>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1CA0"/>
    <w:rsid w:val="004B0895"/>
    <w:rsid w:val="004B6A09"/>
    <w:rsid w:val="004C4DFF"/>
    <w:rsid w:val="004C65F5"/>
    <w:rsid w:val="004E4F84"/>
    <w:rsid w:val="004E5E6F"/>
    <w:rsid w:val="00503A6B"/>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0709"/>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4DD3"/>
    <w:rsid w:val="00706B4C"/>
    <w:rsid w:val="007102B2"/>
    <w:rsid w:val="007113FD"/>
    <w:rsid w:val="00712AA4"/>
    <w:rsid w:val="00716C63"/>
    <w:rsid w:val="00721EA9"/>
    <w:rsid w:val="00722210"/>
    <w:rsid w:val="007238D9"/>
    <w:rsid w:val="00727CC3"/>
    <w:rsid w:val="00732C8A"/>
    <w:rsid w:val="0074244E"/>
    <w:rsid w:val="00757BBC"/>
    <w:rsid w:val="007611D4"/>
    <w:rsid w:val="00761B5A"/>
    <w:rsid w:val="00767925"/>
    <w:rsid w:val="00770262"/>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7F589B"/>
    <w:rsid w:val="008130B2"/>
    <w:rsid w:val="008158D0"/>
    <w:rsid w:val="008210AF"/>
    <w:rsid w:val="0082146E"/>
    <w:rsid w:val="00826691"/>
    <w:rsid w:val="00833D07"/>
    <w:rsid w:val="00843692"/>
    <w:rsid w:val="00847403"/>
    <w:rsid w:val="00850BC7"/>
    <w:rsid w:val="008737DD"/>
    <w:rsid w:val="008854D0"/>
    <w:rsid w:val="00887199"/>
    <w:rsid w:val="008918ED"/>
    <w:rsid w:val="00896528"/>
    <w:rsid w:val="008A24CB"/>
    <w:rsid w:val="008A3833"/>
    <w:rsid w:val="008B033A"/>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528E6"/>
    <w:rsid w:val="009666AB"/>
    <w:rsid w:val="009709FE"/>
    <w:rsid w:val="00972E8E"/>
    <w:rsid w:val="00973A77"/>
    <w:rsid w:val="00983B64"/>
    <w:rsid w:val="00985C84"/>
    <w:rsid w:val="00987C80"/>
    <w:rsid w:val="009900C7"/>
    <w:rsid w:val="00991363"/>
    <w:rsid w:val="00993A55"/>
    <w:rsid w:val="009A2E5C"/>
    <w:rsid w:val="009A38A8"/>
    <w:rsid w:val="009A518A"/>
    <w:rsid w:val="009B0EF9"/>
    <w:rsid w:val="009B7735"/>
    <w:rsid w:val="009C2A57"/>
    <w:rsid w:val="009C53DA"/>
    <w:rsid w:val="009D4AAF"/>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0C28"/>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0F6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093B"/>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77C63"/>
    <w:rsid w:val="00EA002E"/>
    <w:rsid w:val="00EB2857"/>
    <w:rsid w:val="00EC0ACA"/>
    <w:rsid w:val="00ED02AA"/>
    <w:rsid w:val="00ED5C90"/>
    <w:rsid w:val="00EE2DF3"/>
    <w:rsid w:val="00EF450A"/>
    <w:rsid w:val="00F00964"/>
    <w:rsid w:val="00F017A1"/>
    <w:rsid w:val="00F03FF0"/>
    <w:rsid w:val="00F16ECD"/>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ambit.js/" TargetMode="External"/><Relationship Id="rId55" Type="http://schemas.openxmlformats.org/officeDocument/2006/relationships/hyperlink" Target="http://enanomapper.github.io/ambit.js/example10.html"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0.png"/><Relationship Id="rId54" Type="http://schemas.openxmlformats.org/officeDocument/2006/relationships/hyperlink" Target="http://enanomapper.github.io/ambit.js/example9.html"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hyperlink" Target="http://goo.gl/forms/D7Y3v7vBsX" TargetMode="External"/><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enanomapper.github.io/ambit.js/example5.html" TargetMode="External"/><Relationship Id="rId58" Type="http://schemas.openxmlformats.org/officeDocument/2006/relationships/hyperlink" Target="http://enanomapper.github.io/ambit.js/titaniumoxide.html"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enanomapper.github.io/ambit.js/" TargetMode="External"/><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11.html"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3js.org/"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data.enanomapper.net/" TargetMode="External"/><Relationship Id="rId38" Type="http://schemas.openxmlformats.org/officeDocument/2006/relationships/hyperlink" Target="https://drive.google.com/folderview?id=0B55jmD17Vg55dVJqX3RXQ1JHMUk&amp;usp=sharing" TargetMode="External"/><Relationship Id="rId46" Type="http://schemas.openxmlformats.org/officeDocument/2006/relationships/image" Target="media/image25.png"/><Relationship Id="rId5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233D6A"/>
    <w:rsid w:val="003064E0"/>
    <w:rsid w:val="0031461D"/>
    <w:rsid w:val="003E1D5B"/>
    <w:rsid w:val="003E7C30"/>
    <w:rsid w:val="00447D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2017-02-06T00:00:00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AF17C7-0E6E-4E3B-AE0A-66D2350F6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205</TotalTime>
  <Pages>23</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18492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37</cp:revision>
  <cp:lastPrinted>2014-05-18T09:08:00Z</cp:lastPrinted>
  <dcterms:created xsi:type="dcterms:W3CDTF">2016-02-22T17:37:00Z</dcterms:created>
  <dcterms:modified xsi:type="dcterms:W3CDTF">2017-02-06T21:29:00Z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